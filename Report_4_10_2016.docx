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noProof/>
        </w:rPr>
        <w:id w:val="-1724750495"/>
        <w:docPartObj>
          <w:docPartGallery w:val="Cover Pages"/>
          <w:docPartUnique/>
        </w:docPartObj>
      </w:sdtPr>
      <w:sdtEndPr/>
      <w:sdtContent>
        <w:p w:rsidR="00AB006B" w:rsidRPr="00C00FCD" w:rsidRDefault="00583F71">
          <w:pPr>
            <w:rPr>
              <w:noProof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9300</wp14:pctPosHOffset>
                        </wp:positionH>
                      </mc:Choice>
                      <mc:Fallback>
                        <wp:positionH relativeFrom="page">
                          <wp:posOffset>722630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791200" cy="6210300"/>
                    <wp:effectExtent l="0" t="0" r="12700" b="11430"/>
                    <wp:wrapTopAndBottom/>
                    <wp:docPr id="6" name="Text Box 6" descr="Title, Subtitle, and Abstra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91200" cy="6210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01B67" w:rsidRDefault="006F0491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701364701"/>
                                    <w:placeholder>
                                      <w:docPart w:val="918612F4AAD14A95B92B5D3E1AC6BA8D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171DE">
                                      <w:t>weekly Report</w:t>
                                    </w:r>
                                  </w:sdtContent>
                                </w:sdt>
                              </w:p>
                              <w:p w:rsidR="00D01B67" w:rsidRDefault="00D36F2C">
                                <w:pPr>
                                  <w:pStyle w:val="Subtitle"/>
                                </w:pPr>
                                <w:r>
                                  <w:t>Sunday,</w:t>
                                </w:r>
                                <w:r w:rsidR="000171DE">
                                  <w:t xml:space="preserve"> April 1</w:t>
                                </w:r>
                                <w:r>
                                  <w:t>0</w:t>
                                </w:r>
                                <w:r w:rsidR="000171DE">
                                  <w:t>,</w:t>
                                </w:r>
                                <w:r w:rsidR="00583F71">
                                  <w:t xml:space="preserve"> </w:t>
                                </w:r>
                                <w:sdt>
                                  <w:sdtPr>
                                    <w:alias w:val="Date"/>
                                    <w:id w:val="1417830956"/>
                                    <w:placeholder>
                                      <w:docPart w:val="3871E993E4E9480EA32268EDD89339E6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4-01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0171DE">
                                      <w:t>2016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Abstract"/>
                                  <w:id w:val="106622669"/>
                                  <w:placeholder>
                                    <w:docPart w:val="B09036AD631A4A6B979EC6FFD903F7BE"/>
                                  </w:placeholder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D01B67" w:rsidRDefault="000171DE">
                                    <w:pPr>
                                      <w:pStyle w:val="Abstract"/>
                                    </w:pPr>
                                    <w:r>
                                      <w:t>This is weekly report for the “ZETA – X” project from Atraversa company.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85000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alt="Title, Subtitle, and Abstract" style="position:absolute;margin-left:0;margin-top:0;width:456pt;height:489pt;z-index:251659264;visibility:visible;mso-wrap-style:square;mso-width-percent:1000;mso-height-percent:850;mso-left-percent:93;mso-wrap-distance-left:9pt;mso-wrap-distance-top:0;mso-wrap-distance-right:9pt;mso-wrap-distance-bottom:0;mso-position-horizontal-relative:page;mso-position-vertical:bottom;mso-position-vertical-relative:margin;mso-width-percent:1000;mso-height-percent:850;mso-left-percent:93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" filled="f" stroked="f" strokeweight=".5pt">
                    <v:textbox inset="0,0,0,0">
                      <w:txbxContent>
                        <w:p w:rsidR="00D01B67" w:rsidRDefault="006F0491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701364701"/>
                              <w:placeholder>
                                <w:docPart w:val="918612F4AAD14A95B92B5D3E1AC6BA8D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171DE">
                                <w:t>weekly Report</w:t>
                              </w:r>
                            </w:sdtContent>
                          </w:sdt>
                        </w:p>
                        <w:p w:rsidR="00D01B67" w:rsidRDefault="00D36F2C">
                          <w:pPr>
                            <w:pStyle w:val="Subtitle"/>
                          </w:pPr>
                          <w:r>
                            <w:t>Sunday,</w:t>
                          </w:r>
                          <w:r w:rsidR="000171DE">
                            <w:t xml:space="preserve"> April 1</w:t>
                          </w:r>
                          <w:r>
                            <w:t>0</w:t>
                          </w:r>
                          <w:r w:rsidR="000171DE">
                            <w:t>,</w:t>
                          </w:r>
                          <w:r w:rsidR="00583F71">
                            <w:t xml:space="preserve"> </w:t>
                          </w:r>
                          <w:sdt>
                            <w:sdtPr>
                              <w:alias w:val="Date"/>
                              <w:id w:val="1417830956"/>
                              <w:placeholder>
                                <w:docPart w:val="3871E993E4E9480EA32268EDD89339E6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4-01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0171DE">
                                <w:t>2016</w:t>
                              </w:r>
                            </w:sdtContent>
                          </w:sdt>
                        </w:p>
                        <w:sdt>
                          <w:sdtPr>
                            <w:alias w:val="Abstract"/>
                            <w:id w:val="106622669"/>
                            <w:placeholder>
                              <w:docPart w:val="B09036AD631A4A6B979EC6FFD903F7BE"/>
                            </w:placeholder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D01B67" w:rsidRDefault="000171DE">
                              <w:pPr>
                                <w:pStyle w:val="Abstract"/>
                              </w:pPr>
                              <w:r>
                                <w:t>This is weekly report for the “ZETA – X” project from Atraversa company.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page" anchory="margin"/>
                  </v:shape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noProof/>
              <w:sz w:val="76"/>
              <w:szCs w:val="72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>
                    <wp:simplePos x="0" y="0"/>
                    <mc:AlternateContent>
                      <mc:Choice Requires="wp14">
                        <wp:positionH relativeFrom="page">
                          <wp14:pctPosHOffset>9300</wp14:pctPosHOffset>
                        </wp:positionH>
                      </mc:Choice>
                      <mc:Fallback>
                        <wp:positionH relativeFrom="page">
                          <wp:posOffset>722630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5500</wp14:pctPosVOffset>
                        </wp:positionV>
                      </mc:Choice>
                      <mc:Fallback>
                        <wp:positionV relativeFrom="page">
                          <wp:posOffset>553085</wp:posOffset>
                        </wp:positionV>
                      </mc:Fallback>
                    </mc:AlternateContent>
                    <wp:extent cx="6248400" cy="1285875"/>
                    <wp:effectExtent l="0" t="0" r="0" b="5715"/>
                    <wp:wrapTopAndBottom/>
                    <wp:docPr id="3" name="Text Box 3" descr="Company contact information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48400" cy="1285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01B67" w:rsidRDefault="006F0491">
                                <w:pPr>
                                  <w:pStyle w:val="NoSpacing"/>
                                  <w:rPr>
                                    <w:kern w:val="20"/>
                                  </w:rPr>
                                </w:pPr>
                                <w:sdt>
                                  <w:sdtPr>
                                    <w:rPr>
                                      <w:kern w:val="20"/>
                                    </w:rPr>
                                    <w:alias w:val="Company"/>
                                    <w:tag w:val=""/>
                                    <w:id w:val="-151675638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171DE">
                                      <w:rPr>
                                        <w:kern w:val="20"/>
                                      </w:rPr>
                                      <w:t>Atraversa</w:t>
                                    </w:r>
                                  </w:sdtContent>
                                </w:sdt>
                              </w:p>
                              <w:p w:rsidR="00D01B67" w:rsidRDefault="006F0491">
                                <w:pPr>
                                  <w:pStyle w:val="NoSpacing"/>
                                </w:pPr>
                                <w:sdt>
                                  <w:sdtPr>
                                    <w:alias w:val="Street Address"/>
                                    <w:tag w:val="Street Address"/>
                                    <w:id w:val="98582436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0171DE">
                                      <w:t>7 Forthgill Close, London E13 0LI</w:t>
                                    </w:r>
                                  </w:sdtContent>
                                </w:sdt>
                              </w:p>
                              <w:p w:rsidR="00D01B67" w:rsidRDefault="00583F71">
                                <w:pPr>
                                  <w:pStyle w:val="NoSpacing"/>
                                </w:pPr>
                                <w:r>
                                  <w:rPr>
                                    <w:rStyle w:val="Strong"/>
                                  </w:rPr>
                                  <w:t>Tel</w:t>
                                </w:r>
                                <w:r>
                                  <w:t xml:space="preserve"> </w:t>
                                </w:r>
                                <w:sdt>
                                  <w:sdtPr>
                                    <w:alias w:val="Telephone"/>
                                    <w:tag w:val="Telephone"/>
                                    <w:id w:val="-100575521"/>
                                    <w:showingPlcHdr/>
                                    <w:dataBinding w:prefixMappings="xmlns:ns0='http://schemas.microsoft.com/office/2006/coverPageProps' " w:xpath="/ns0:CoverPageProperties[1]/ns0:CompanyPhone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t>[Telephone]</w:t>
                                    </w:r>
                                  </w:sdtContent>
                                </w:sdt>
                              </w:p>
                              <w:p w:rsidR="00D01B67" w:rsidRDefault="00583F71">
                                <w:pPr>
                                  <w:pStyle w:val="NoSpacing"/>
                                </w:pPr>
                                <w:r>
                                  <w:rPr>
                                    <w:rStyle w:val="Strong"/>
                                  </w:rPr>
                                  <w:t>Fax</w:t>
                                </w:r>
                                <w:r>
                                  <w:t xml:space="preserve"> </w:t>
                                </w:r>
                                <w:sdt>
                                  <w:sdtPr>
                                    <w:alias w:val="Fax"/>
                                    <w:tag w:val="Fax"/>
                                    <w:id w:val="258885103"/>
                                    <w:showingPlcHdr/>
                                    <w:dataBinding w:prefixMappings="xmlns:ns0='http://schemas.microsoft.com/office/2006/coverPageProps' " w:xpath="/ns0:CoverPageProperties[1]/ns0:CompanyFax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t>[Fax]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Website"/>
                                  <w:tag w:val="Website"/>
                                  <w:id w:val="665754443"/>
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01B67" w:rsidRDefault="00AB006B">
                                    <w:r>
                                      <w:t>http:/atravesar.co.uk</w:t>
                                    </w:r>
                                  </w:p>
                                </w:sdtContent>
                              </w:sdt>
                              <w:p w:rsidR="00D01B67" w:rsidRDefault="00D01B6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80400</wp14:pctWidth>
                    </wp14:sizeRelH>
                    <wp14:sizeRelV relativeFrom="page">
                      <wp14:pctHeight>15000</wp14:pctHeight>
                    </wp14:sizeRelV>
                  </wp:anchor>
                </w:drawing>
              </mc:Choice>
              <mc:Fallback>
                <w:pict>
                  <v:shape id="Text Box 3" o:spid="_x0000_s1027" type="#_x0000_t202" alt="Company contact information" style="position:absolute;margin-left:0;margin-top:0;width:492pt;height:101.25pt;z-index:251660288;visibility:visible;mso-wrap-style:square;mso-width-percent:804;mso-height-percent:150;mso-left-percent:93;mso-top-percent:55;mso-wrap-distance-left:9pt;mso-wrap-distance-top:0;mso-wrap-distance-right:9pt;mso-wrap-distance-bottom:0;mso-position-horizontal-relative:page;mso-position-vertical-relative:page;mso-width-percent:804;mso-height-percent:150;mso-left-percent:93;mso-top-percent:55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" o:allowincell="f" o:allowoverlap="f" filled="f" stroked="f" strokeweight=".5pt">
                    <v:textbox style="mso-fit-shape-to-text:t" inset="0,0,0,0">
                      <w:txbxContent>
                        <w:p w:rsidR="00D01B67" w:rsidRDefault="00477438">
                          <w:pPr>
                            <w:pStyle w:val="NoSpacing"/>
                            <w:rPr>
                              <w:kern w:val="20"/>
                            </w:rPr>
                          </w:pPr>
                          <w:sdt>
                            <w:sdtPr>
                              <w:rPr>
                                <w:kern w:val="20"/>
                              </w:rPr>
                              <w:alias w:val="Company"/>
                              <w:tag w:val=""/>
                              <w:id w:val="-151675638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171DE">
                                <w:rPr>
                                  <w:kern w:val="20"/>
                                </w:rPr>
                                <w:t>Atraversa</w:t>
                              </w:r>
                            </w:sdtContent>
                          </w:sdt>
                        </w:p>
                        <w:p w:rsidR="00D01B67" w:rsidRDefault="00477438">
                          <w:pPr>
                            <w:pStyle w:val="NoSpacing"/>
                          </w:pPr>
                          <w:sdt>
                            <w:sdtPr>
                              <w:alias w:val="Street Address"/>
                              <w:tag w:val="Street Address"/>
                              <w:id w:val="98582436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0171DE">
                                <w:t>7 Forthgill Close, London E13 0LI</w:t>
                              </w:r>
                            </w:sdtContent>
                          </w:sdt>
                        </w:p>
                        <w:p w:rsidR="00D01B67" w:rsidRDefault="00583F71">
                          <w:pPr>
                            <w:pStyle w:val="NoSpacing"/>
                          </w:pPr>
                          <w:r>
                            <w:rPr>
                              <w:rStyle w:val="Strong"/>
                            </w:rPr>
                            <w:t>Tel</w:t>
                          </w:r>
                          <w:r>
                            <w:t xml:space="preserve"> </w:t>
                          </w:r>
                          <w:sdt>
                            <w:sdtPr>
                              <w:alias w:val="Telephone"/>
                              <w:tag w:val="Telephone"/>
                              <w:id w:val="-100575521"/>
                              <w:showingPlcHdr/>
                              <w:dataBinding w:prefixMappings="xmlns:ns0='http://schemas.microsoft.com/office/2006/coverPageProps' " w:xpath="/ns0:CoverPageProperties[1]/ns0:CompanyPhone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t>[Telephone]</w:t>
                              </w:r>
                            </w:sdtContent>
                          </w:sdt>
                        </w:p>
                        <w:p w:rsidR="00D01B67" w:rsidRDefault="00583F71">
                          <w:pPr>
                            <w:pStyle w:val="NoSpacing"/>
                          </w:pPr>
                          <w:r>
                            <w:rPr>
                              <w:rStyle w:val="Strong"/>
                            </w:rPr>
                            <w:t>Fax</w:t>
                          </w:r>
                          <w:r>
                            <w:t xml:space="preserve"> </w:t>
                          </w:r>
                          <w:sdt>
                            <w:sdtPr>
                              <w:alias w:val="Fax"/>
                              <w:tag w:val="Fax"/>
                              <w:id w:val="258885103"/>
                              <w:showingPlcHdr/>
                              <w:dataBinding w:prefixMappings="xmlns:ns0='http://schemas.microsoft.com/office/2006/coverPageProps' " w:xpath="/ns0:CoverPageProperties[1]/ns0:CompanyFax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t>[Fax]</w:t>
                              </w:r>
                            </w:sdtContent>
                          </w:sdt>
                        </w:p>
                        <w:sdt>
                          <w:sdtPr>
                            <w:alias w:val="Website"/>
                            <w:tag w:val="Website"/>
                            <w:id w:val="665754443"/>
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<w:text/>
                          </w:sdtPr>
                          <w:sdtContent>
                            <w:p w:rsidR="00D01B67" w:rsidRDefault="00AB006B">
                              <w:r>
                                <w:t>http:/atravesar.co.uk</w:t>
                              </w:r>
                            </w:p>
                          </w:sdtContent>
                        </w:sdt>
                        <w:p w:rsidR="00D01B67" w:rsidRDefault="00D01B67"/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sz w:val="20"/>
        </w:rPr>
        <w:id w:val="-759792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B006B" w:rsidRDefault="00AB006B">
          <w:pPr>
            <w:pStyle w:val="TOCHeading"/>
          </w:pPr>
          <w:r>
            <w:t>Contents</w:t>
          </w:r>
        </w:p>
        <w:p w:rsidR="004D1B46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094588" w:history="1">
            <w:r w:rsidR="004D1B46" w:rsidRPr="00522D7C">
              <w:rPr>
                <w:rStyle w:val="Hyperlink"/>
                <w:noProof/>
              </w:rPr>
              <w:t>Start-up screen</w:t>
            </w:r>
            <w:r w:rsidR="004D1B46">
              <w:rPr>
                <w:noProof/>
                <w:webHidden/>
              </w:rPr>
              <w:tab/>
            </w:r>
            <w:r w:rsidR="004D1B46">
              <w:rPr>
                <w:noProof/>
                <w:webHidden/>
              </w:rPr>
              <w:fldChar w:fldCharType="begin"/>
            </w:r>
            <w:r w:rsidR="004D1B46">
              <w:rPr>
                <w:noProof/>
                <w:webHidden/>
              </w:rPr>
              <w:instrText xml:space="preserve"> PAGEREF _Toc448094588 \h </w:instrText>
            </w:r>
            <w:r w:rsidR="004D1B46">
              <w:rPr>
                <w:noProof/>
                <w:webHidden/>
              </w:rPr>
            </w:r>
            <w:r w:rsidR="004D1B46">
              <w:rPr>
                <w:noProof/>
                <w:webHidden/>
              </w:rPr>
              <w:fldChar w:fldCharType="separate"/>
            </w:r>
            <w:r w:rsidR="004D1B46">
              <w:rPr>
                <w:noProof/>
                <w:webHidden/>
              </w:rPr>
              <w:t>1</w:t>
            </w:r>
            <w:r w:rsidR="004D1B46">
              <w:rPr>
                <w:noProof/>
                <w:webHidden/>
              </w:rPr>
              <w:fldChar w:fldCharType="end"/>
            </w:r>
          </w:hyperlink>
        </w:p>
        <w:p w:rsidR="004D1B46" w:rsidRDefault="004D1B46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8094589" w:history="1">
            <w:r w:rsidRPr="00522D7C">
              <w:rPr>
                <w:rStyle w:val="Hyperlink"/>
                <w:noProof/>
              </w:rPr>
              <w:t>Get address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_Toc448094589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B46" w:rsidRDefault="004D1B46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8094590" w:history="1">
            <w:r w:rsidRPr="00522D7C">
              <w:rPr>
                <w:rStyle w:val="Hyperlink"/>
                <w:noProof/>
              </w:rPr>
              <w:t>Get home address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_Toc448094590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B46" w:rsidRDefault="004D1B46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8094591" w:history="1">
            <w:r w:rsidRPr="00522D7C">
              <w:rPr>
                <w:rStyle w:val="Hyperlink"/>
                <w:noProof/>
              </w:rPr>
              <w:t>Booking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_Toc448094591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B46" w:rsidRDefault="004D1B46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8094592" w:history="1">
            <w:r w:rsidRPr="00522D7C">
              <w:rPr>
                <w:rStyle w:val="Hyperlink"/>
                <w:noProof/>
              </w:rPr>
              <w:t>Current 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_Toc448094592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B46" w:rsidRDefault="004D1B46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8094593" w:history="1">
            <w:r w:rsidRPr="00522D7C">
              <w:rPr>
                <w:rStyle w:val="Hyperlink"/>
                <w:noProof/>
              </w:rPr>
              <w:t>Profile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_Toc448094593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B46" w:rsidRDefault="004D1B46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8094594" w:history="1">
            <w:r w:rsidRPr="00522D7C">
              <w:rPr>
                <w:rStyle w:val="Hyperlink"/>
                <w:noProof/>
              </w:rPr>
              <w:t>Booking history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_Toc448094594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r>
            <w:rPr>
              <w:b/>
              <w:bCs/>
              <w:noProof/>
            </w:rPr>
            <w:fldChar w:fldCharType="end"/>
          </w:r>
        </w:p>
      </w:sdtContent>
    </w:sdt>
    <w:p w:rsidR="00D01B67" w:rsidRDefault="00D01B67">
      <w:pPr>
        <w:sectPr w:rsidR="00D01B67">
          <w:headerReference w:type="default" r:id="rId11"/>
          <w:pgSz w:w="12240" w:h="15840" w:code="1"/>
          <w:pgMar w:top="2520" w:right="1555" w:bottom="1800" w:left="1555" w:header="864" w:footer="720" w:gutter="0"/>
          <w:pgNumType w:start="0"/>
          <w:cols w:space="720"/>
          <w:titlePg/>
          <w:docGrid w:linePitch="360"/>
        </w:sectPr>
      </w:pPr>
    </w:p>
    <w:p w:rsidR="00C07E4D" w:rsidRDefault="00D36F2C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</w:pPr>
      <w:bookmarkStart w:id="0" w:name="_Toc448094588"/>
      <w:r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lastRenderedPageBreak/>
        <w:t>Start-up screen</w:t>
      </w:r>
      <w:bookmarkEnd w:id="0"/>
    </w:p>
    <w:p w:rsidR="00D01B67" w:rsidRDefault="00D01B67" w:rsidP="00C07E4D"/>
    <w:p w:rsidR="00D01B67" w:rsidRDefault="00D36F2C" w:rsidP="004D1B46">
      <w:pPr>
        <w:jc w:val="center"/>
      </w:pPr>
      <w:r>
        <w:rPr>
          <w:noProof/>
          <w:lang w:eastAsia="en-US"/>
        </w:rPr>
        <w:drawing>
          <wp:inline distT="0" distB="0" distL="0" distR="0" wp14:anchorId="4F786BFA" wp14:editId="30F6A8A8">
            <wp:extent cx="2306863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FCD">
        <w:rPr>
          <w:noProof/>
          <w:lang w:eastAsia="en-US"/>
        </w:rPr>
        <w:t xml:space="preserve">         </w:t>
      </w:r>
      <w:r w:rsidR="004D1B46">
        <w:rPr>
          <w:noProof/>
          <w:lang w:eastAsia="en-US"/>
        </w:rPr>
        <w:drawing>
          <wp:inline distT="0" distB="0" distL="0" distR="0" wp14:anchorId="4F10932C" wp14:editId="49EAE82F">
            <wp:extent cx="2306863" cy="457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2C" w:rsidRDefault="00D36F2C"/>
    <w:p w:rsidR="00D36F2C" w:rsidRDefault="00D36F2C" w:rsidP="004D1B46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9CB6A53" wp14:editId="20773648">
            <wp:extent cx="2306863" cy="457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FCD">
        <w:rPr>
          <w:noProof/>
          <w:lang w:eastAsia="en-US"/>
        </w:rPr>
        <w:t xml:space="preserve">          </w:t>
      </w:r>
      <w:r w:rsidR="004D1B46">
        <w:rPr>
          <w:noProof/>
          <w:lang w:eastAsia="en-US"/>
        </w:rPr>
        <w:drawing>
          <wp:inline distT="0" distB="0" distL="0" distR="0" wp14:anchorId="0CC64874" wp14:editId="2DD64ABB">
            <wp:extent cx="2306863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2C" w:rsidRDefault="00D36F2C"/>
    <w:p w:rsidR="004D1B46" w:rsidRDefault="004D1B46" w:rsidP="004D1B46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5C36C6AE" wp14:editId="04D6AD8A">
            <wp:extent cx="2306863" cy="4572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FCD">
        <w:rPr>
          <w:noProof/>
          <w:lang w:eastAsia="en-US"/>
        </w:rPr>
        <w:t xml:space="preserve">          </w:t>
      </w:r>
      <w:r>
        <w:rPr>
          <w:noProof/>
          <w:lang w:eastAsia="en-US"/>
        </w:rPr>
        <w:drawing>
          <wp:inline distT="0" distB="0" distL="0" distR="0" wp14:anchorId="6511FAE2" wp14:editId="7DD299BF">
            <wp:extent cx="2306863" cy="4572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46" w:rsidRDefault="004D1B46"/>
    <w:p w:rsidR="004D1B46" w:rsidRDefault="004D1B46" w:rsidP="004D1B46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0583215" wp14:editId="07FC195C">
            <wp:extent cx="2306863" cy="4572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46" w:rsidRDefault="004D1B46"/>
    <w:p w:rsidR="00B6703C" w:rsidRDefault="00D36F2C" w:rsidP="00B6703C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</w:pPr>
      <w:bookmarkStart w:id="1" w:name="_Toc448094589"/>
      <w:r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lastRenderedPageBreak/>
        <w:t>Get address screen</w:t>
      </w:r>
      <w:bookmarkEnd w:id="1"/>
    </w:p>
    <w:p w:rsidR="00B6703C" w:rsidRDefault="00C00FCD" w:rsidP="004D1B46">
      <w:pPr>
        <w:jc w:val="center"/>
      </w:pPr>
      <w:r>
        <w:rPr>
          <w:noProof/>
          <w:lang w:eastAsia="en-US"/>
        </w:rPr>
        <w:drawing>
          <wp:inline distT="0" distB="0" distL="0" distR="0" wp14:anchorId="260BEF6A" wp14:editId="32EC871B">
            <wp:extent cx="2306863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t xml:space="preserve">          </w:t>
      </w:r>
      <w:r w:rsidR="004D1B46">
        <w:rPr>
          <w:noProof/>
          <w:lang w:eastAsia="en-US"/>
        </w:rPr>
        <w:drawing>
          <wp:inline distT="0" distB="0" distL="0" distR="0" wp14:anchorId="77A59AC4" wp14:editId="272F46B1">
            <wp:extent cx="2306863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50" w:rsidRDefault="00541050" w:rsidP="00B6703C"/>
    <w:p w:rsidR="00B6703C" w:rsidRDefault="00541050" w:rsidP="00B6703C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</w:pPr>
      <w:bookmarkStart w:id="2" w:name="_Toc448094590"/>
      <w:r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lastRenderedPageBreak/>
        <w:t>Get home address screen</w:t>
      </w:r>
      <w:bookmarkEnd w:id="2"/>
    </w:p>
    <w:p w:rsidR="00B6703C" w:rsidRDefault="00C00FCD" w:rsidP="00C00FCD">
      <w:pPr>
        <w:jc w:val="center"/>
      </w:pPr>
      <w:r>
        <w:rPr>
          <w:noProof/>
          <w:lang w:eastAsia="en-US"/>
        </w:rPr>
        <w:drawing>
          <wp:inline distT="0" distB="0" distL="0" distR="0" wp14:anchorId="5A8B352C" wp14:editId="2983BB24">
            <wp:extent cx="2306863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t xml:space="preserve">          </w:t>
      </w:r>
      <w:r>
        <w:rPr>
          <w:noProof/>
          <w:lang w:eastAsia="en-US"/>
        </w:rPr>
        <w:drawing>
          <wp:inline distT="0" distB="0" distL="0" distR="0" wp14:anchorId="6D6993EA" wp14:editId="065C78F7">
            <wp:extent cx="2306863" cy="457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50" w:rsidRDefault="00541050" w:rsidP="00B6703C"/>
    <w:p w:rsidR="00BF645A" w:rsidRDefault="00541050" w:rsidP="00BF645A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</w:pPr>
      <w:bookmarkStart w:id="3" w:name="_Toc448094591"/>
      <w:r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lastRenderedPageBreak/>
        <w:t>Booking screen</w:t>
      </w:r>
      <w:bookmarkEnd w:id="3"/>
    </w:p>
    <w:p w:rsidR="00BF645A" w:rsidRDefault="00C00FCD" w:rsidP="00C00FCD">
      <w:pPr>
        <w:jc w:val="center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7E7C5211" wp14:editId="02655EA0">
            <wp:extent cx="2306863" cy="4572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t xml:space="preserve">         </w:t>
      </w:r>
      <w:r w:rsidR="00541050">
        <w:rPr>
          <w:noProof/>
          <w:lang w:eastAsia="en-US"/>
        </w:rPr>
        <w:drawing>
          <wp:inline distT="0" distB="0" distL="0" distR="0" wp14:anchorId="4F4BD1F7" wp14:editId="2AC2DB21">
            <wp:extent cx="2306863" cy="457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50" w:rsidRDefault="00541050" w:rsidP="00BF645A"/>
    <w:p w:rsidR="00541050" w:rsidRDefault="00541050" w:rsidP="00C00FCD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0B7D2EF" wp14:editId="7F6946F4">
            <wp:extent cx="2306863" cy="457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FCD">
        <w:rPr>
          <w:noProof/>
          <w:lang w:eastAsia="en-US"/>
        </w:rPr>
        <w:t xml:space="preserve">          </w:t>
      </w:r>
      <w:r w:rsidR="00C00FCD">
        <w:rPr>
          <w:noProof/>
          <w:lang w:eastAsia="en-US"/>
        </w:rPr>
        <w:drawing>
          <wp:inline distT="0" distB="0" distL="0" distR="0" wp14:anchorId="3B00EE44" wp14:editId="2DC18185">
            <wp:extent cx="2306863" cy="457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50" w:rsidRDefault="00541050" w:rsidP="00BF645A"/>
    <w:p w:rsidR="00BF645A" w:rsidRDefault="004D1B46" w:rsidP="00BF645A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</w:pPr>
      <w:bookmarkStart w:id="4" w:name="_Toc448094592"/>
      <w:r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lastRenderedPageBreak/>
        <w:t>Current booking</w:t>
      </w:r>
      <w:bookmarkEnd w:id="4"/>
    </w:p>
    <w:p w:rsidR="00BF645A" w:rsidRDefault="004D1B46" w:rsidP="00C00FCD">
      <w:pPr>
        <w:jc w:val="center"/>
      </w:pPr>
      <w:r>
        <w:rPr>
          <w:noProof/>
          <w:lang w:eastAsia="en-US"/>
        </w:rPr>
        <w:drawing>
          <wp:inline distT="0" distB="0" distL="0" distR="0" wp14:anchorId="718F1099" wp14:editId="611FD2F4">
            <wp:extent cx="2306863" cy="4572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5A" w:rsidRDefault="00BF645A" w:rsidP="00BF645A"/>
    <w:p w:rsidR="00BF645A" w:rsidRDefault="004D1B46" w:rsidP="00BF645A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</w:pPr>
      <w:bookmarkStart w:id="5" w:name="_Toc448094593"/>
      <w:r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lastRenderedPageBreak/>
        <w:t>Profile screen</w:t>
      </w:r>
      <w:bookmarkEnd w:id="5"/>
    </w:p>
    <w:p w:rsidR="00BF645A" w:rsidRDefault="004D1B46" w:rsidP="00C00FCD">
      <w:pPr>
        <w:jc w:val="center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6F789AD9" wp14:editId="7CA01126">
            <wp:extent cx="2306863" cy="4572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28" w:rsidRDefault="00190028" w:rsidP="00BF645A"/>
    <w:p w:rsidR="00190028" w:rsidRDefault="004D1B46" w:rsidP="00190028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</w:pPr>
      <w:bookmarkStart w:id="6" w:name="_Toc448094594"/>
      <w:bookmarkStart w:id="7" w:name="_GoBack"/>
      <w:bookmarkEnd w:id="7"/>
      <w:r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lastRenderedPageBreak/>
        <w:t>Booking history screen</w:t>
      </w:r>
      <w:bookmarkEnd w:id="6"/>
    </w:p>
    <w:p w:rsidR="00190028" w:rsidRDefault="004D1B46" w:rsidP="00C00FCD">
      <w:pPr>
        <w:jc w:val="center"/>
      </w:pPr>
      <w:r>
        <w:rPr>
          <w:noProof/>
          <w:lang w:eastAsia="en-US"/>
        </w:rPr>
        <w:drawing>
          <wp:inline distT="0" distB="0" distL="0" distR="0" wp14:anchorId="75A25E25" wp14:editId="5745DC03">
            <wp:extent cx="2306863" cy="4572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28" w:rsidRDefault="00190028" w:rsidP="00190028">
      <w:pPr>
        <w:rPr>
          <w:noProof/>
          <w:lang w:eastAsia="en-US"/>
        </w:rPr>
      </w:pPr>
      <w:r w:rsidRPr="00BF645A">
        <w:rPr>
          <w:noProof/>
          <w:lang w:eastAsia="en-US"/>
        </w:rPr>
        <w:t xml:space="preserve">  </w:t>
      </w:r>
      <w:r w:rsidRPr="00190028">
        <w:rPr>
          <w:noProof/>
          <w:lang w:eastAsia="en-US"/>
        </w:rPr>
        <w:t xml:space="preserve"> </w:t>
      </w:r>
    </w:p>
    <w:p w:rsidR="00D01B67" w:rsidRDefault="00D01B67" w:rsidP="00AB006B"/>
    <w:sectPr w:rsidR="00D01B67">
      <w:headerReference w:type="default" r:id="rId30"/>
      <w:footerReference w:type="default" r:id="rId31"/>
      <w:pgSz w:w="12240" w:h="15840" w:code="1"/>
      <w:pgMar w:top="2520" w:right="1555" w:bottom="1800" w:left="1555" w:header="864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0491" w:rsidRDefault="006F0491">
      <w:pPr>
        <w:spacing w:after="0" w:line="240" w:lineRule="auto"/>
      </w:pPr>
      <w:r>
        <w:separator/>
      </w:r>
    </w:p>
  </w:endnote>
  <w:endnote w:type="continuationSeparator" w:id="0">
    <w:p w:rsidR="006F0491" w:rsidRDefault="006F0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B67" w:rsidRDefault="00583F71">
    <w:pPr>
      <w:pStyle w:val="Foot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C00FCD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0491" w:rsidRDefault="006F0491">
      <w:pPr>
        <w:spacing w:after="0" w:line="240" w:lineRule="auto"/>
      </w:pPr>
      <w:r>
        <w:separator/>
      </w:r>
    </w:p>
  </w:footnote>
  <w:footnote w:type="continuationSeparator" w:id="0">
    <w:p w:rsidR="006F0491" w:rsidRDefault="006F04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B67" w:rsidRDefault="00583F71">
    <w:pPr>
      <w:pStyle w:val="HeaderShaded"/>
      <w:tabs>
        <w:tab w:val="left" w:pos="5032"/>
      </w:tabs>
    </w:pPr>
    <w:r>
      <w:t>Table of Contents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B67" w:rsidRDefault="00AB006B">
    <w:pPr>
      <w:pStyle w:val="HeaderShaded"/>
    </w:pPr>
    <w:r>
      <w:t>Result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6E861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F8230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CF4A9A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F86DD2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3AF57E"/>
    <w:lvl w:ilvl="0">
      <w:start w:val="1"/>
      <w:numFmt w:val="bullet"/>
      <w:pStyle w:val="ListBullet"/>
      <w:lvlText w:val="•"/>
      <w:lvlJc w:val="left"/>
      <w:pPr>
        <w:ind w:left="360" w:hanging="360"/>
      </w:pPr>
      <w:rPr>
        <w:rFonts w:ascii="Cambria" w:hAnsi="Cambria" w:hint="default"/>
        <w:color w:val="7E97AD" w:themeColor="accent1"/>
      </w:rPr>
    </w:lvl>
  </w:abstractNum>
  <w:abstractNum w:abstractNumId="10">
    <w:nsid w:val="03B32190"/>
    <w:multiLevelType w:val="multilevel"/>
    <w:tmpl w:val="9CA4ABB8"/>
    <w:numStyleLink w:val="AnnualReport"/>
  </w:abstractNum>
  <w:abstractNum w:abstractNumId="11">
    <w:nsid w:val="1B6F205A"/>
    <w:multiLevelType w:val="multilevel"/>
    <w:tmpl w:val="9CA4ABB8"/>
    <w:styleLink w:val="AnnualRepor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7F6A45"/>
    <w:multiLevelType w:val="multilevel"/>
    <w:tmpl w:val="80C0D6D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Number2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ListNumber3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ListNumber4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ListNumber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2"/>
  </w:num>
  <w:num w:numId="16">
    <w:abstractNumId w:val="15"/>
  </w:num>
  <w:num w:numId="17">
    <w:abstractNumId w:val="11"/>
  </w:num>
  <w:num w:numId="18">
    <w:abstractNumId w:val="10"/>
  </w:num>
  <w:num w:numId="19">
    <w:abstractNumId w:val="14"/>
  </w:num>
  <w:num w:numId="20">
    <w:abstractNumId w:val="9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1DE"/>
    <w:rsid w:val="000171DE"/>
    <w:rsid w:val="00190028"/>
    <w:rsid w:val="001E71B8"/>
    <w:rsid w:val="00477438"/>
    <w:rsid w:val="004D1B46"/>
    <w:rsid w:val="00541050"/>
    <w:rsid w:val="00583F71"/>
    <w:rsid w:val="006F0491"/>
    <w:rsid w:val="00761469"/>
    <w:rsid w:val="00AB006B"/>
    <w:rsid w:val="00B6703C"/>
    <w:rsid w:val="00BF645A"/>
    <w:rsid w:val="00C00FCD"/>
    <w:rsid w:val="00C07E4D"/>
    <w:rsid w:val="00D01B67"/>
    <w:rsid w:val="00D36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5042460D-4A2A-414A-84C3-223F4B489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semiHidden="1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kern w:val="20"/>
    </w:rPr>
  </w:style>
  <w:style w:type="paragraph" w:styleId="Heading1">
    <w:name w:val="heading 1"/>
    <w:basedOn w:val="Normal"/>
    <w:next w:val="Normal"/>
    <w:link w:val="Heading1Char"/>
    <w:uiPriority w:val="1"/>
    <w:qFormat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Heading5">
    <w:name w:val="heading 5"/>
    <w:basedOn w:val="Normal"/>
    <w:next w:val="Normal"/>
    <w:link w:val="Heading5Char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Heading6">
    <w:name w:val="heading 6"/>
    <w:basedOn w:val="Normal"/>
    <w:next w:val="Normal"/>
    <w:link w:val="Heading6Char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Heading7">
    <w:name w:val="heading 7"/>
    <w:basedOn w:val="Normal"/>
    <w:next w:val="Normal"/>
    <w:link w:val="Heading7Char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kern w:val="20"/>
    </w:rPr>
  </w:style>
  <w:style w:type="paragraph" w:styleId="Footer">
    <w:name w:val="footer"/>
    <w:basedOn w:val="Normal"/>
    <w:link w:val="FooterChar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FooterChar">
    <w:name w:val="Footer Char"/>
    <w:basedOn w:val="DefaultParagraphFont"/>
    <w:link w:val="Footer"/>
    <w:uiPriority w:val="99"/>
    <w:rPr>
      <w:kern w:val="2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customStyle="1" w:styleId="Heading1Char">
    <w:name w:val="Heading 1 Char"/>
    <w:basedOn w:val="DefaultParagraphFont"/>
    <w:link w:val="Heading1"/>
    <w:uiPriority w:val="1"/>
    <w:rPr>
      <w:kern w:val="20"/>
      <w:sz w:val="36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QuoteChar">
    <w:name w:val="Quote Char"/>
    <w:basedOn w:val="DefaultParagraphFont"/>
    <w:link w:val="Quote"/>
    <w:uiPriority w:val="9"/>
    <w:rPr>
      <w:i/>
      <w:iCs/>
      <w:color w:val="7E97AD" w:themeColor="accent1"/>
      <w:kern w:val="20"/>
      <w:sz w:val="28"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</w:rPr>
  </w:style>
  <w:style w:type="character" w:styleId="BookTitle">
    <w:name w:val="Book Title"/>
    <w:basedOn w:val="DefaultParagraphFont"/>
    <w:uiPriority w:val="33"/>
    <w:semiHidden/>
    <w:unhideWhenUsed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ColorfulGrid-Accent2">
    <w:name w:val="Colorful Grid Accent 2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ColorfulGrid-Accent3">
    <w:name w:val="Colorful Grid Accent 3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Grid-Accent4">
    <w:name w:val="Colorful Grid Accent 4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ColorfulGrid-Accent5">
    <w:name w:val="Colorful Grid Accent 5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ColorfulGrid-Accent6">
    <w:name w:val="Colorful Grid Accent 6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ColorfulList">
    <w:name w:val="Colorful List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styleId="ColorfulList-Accent2">
    <w:name w:val="Colorful List Accent 2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styleId="ColorfulList-Accent3">
    <w:name w:val="Colorful List Accent 3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styleId="ColorfulList-Accent4">
    <w:name w:val="Colorful List Accent 4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styleId="ColorfulList-Accent5">
    <w:name w:val="Colorful List Accent 5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styleId="ColorfulList-Accent6">
    <w:name w:val="Colorful List Accent 6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ColorfulShading">
    <w:name w:val="Colorful Shading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</w:rPr>
  </w:style>
  <w:style w:type="table" w:styleId="DarkList">
    <w:name w:val="Dark List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styleId="DarkList-Accent2">
    <w:name w:val="Dark List Accent 2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styleId="DarkList-Accent3">
    <w:name w:val="Dark List Accent 3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styleId="DarkList-Accent4">
    <w:name w:val="Dark List Accent 4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styleId="DarkList-Accent5">
    <w:name w:val="Dark List Accent 5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styleId="DarkList-Accent6">
    <w:name w:val="Dark List Accent 6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Tahoma" w:hAnsi="Tahoma" w:cs="Tahoma"/>
      <w:sz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mphasis">
    <w:name w:val="Emphasis"/>
    <w:basedOn w:val="DefaultParagraphFont"/>
    <w:uiPriority w:val="20"/>
    <w:semiHidden/>
    <w:unhideWhenUsed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696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18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Heading5Char">
    <w:name w:val="Heading 5 Char"/>
    <w:basedOn w:val="DefaultParagraphFont"/>
    <w:link w:val="Heading5"/>
    <w:uiPriority w:val="18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Heading6Char">
    <w:name w:val="Heading 6 Char"/>
    <w:basedOn w:val="DefaultParagraphFont"/>
    <w:link w:val="Heading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Heading7Char">
    <w:name w:val="Heading 7 Char"/>
    <w:basedOn w:val="DefaultParagraphFont"/>
    <w:link w:val="Heading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Heading8Char">
    <w:name w:val="Heading 8 Char"/>
    <w:basedOn w:val="DefaultParagraphFont"/>
    <w:link w:val="Heading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Heading9Char">
    <w:name w:val="Heading 9 Char"/>
    <w:basedOn w:val="DefaultParagraphFont"/>
    <w:link w:val="Heading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 w:cs="Consolas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 w:cs="Consolas"/>
      <w:sz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646464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Pr>
      <w:b/>
      <w:bCs/>
      <w:i/>
      <w:iCs/>
      <w:color w:val="7E97A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bCs/>
      <w:i/>
      <w:iCs/>
      <w:color w:val="7E97AD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LightGrid">
    <w:name w:val="Light Grid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styleId="LightGrid-Accent2">
    <w:name w:val="Light Grid Accent 2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styleId="LightGrid-Accent3">
    <w:name w:val="Light Grid Accent 3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styleId="LightGrid-Accent4">
    <w:name w:val="Light Grid Accent 4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styleId="LightGrid-Accent5">
    <w:name w:val="Light Grid Accent 5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styleId="LightGrid-Accent6">
    <w:name w:val="Light Grid Accent 6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LightList">
    <w:name w:val="Light List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styleId="LightList-Accent2">
    <w:name w:val="Light List Accent 2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styleId="LightList-Accent3">
    <w:name w:val="Light List Accent 3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styleId="LightList-Accent4">
    <w:name w:val="Light List Accent 4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styleId="LightList-Accent5">
    <w:name w:val="Light List Accent 5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styleId="LightList-Accent6">
    <w:name w:val="Light List Accent 6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Ind w:w="0" w:type="dxa"/>
      <w:tblBorders>
        <w:top w:val="single" w:sz="8" w:space="0" w:color="7E97AD" w:themeColor="accent1"/>
        <w:bottom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styleId="LightShading-Accent2">
    <w:name w:val="Light Shading Accent 2"/>
    <w:basedOn w:val="TableNormal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Ind w:w="0" w:type="dxa"/>
      <w:tblBorders>
        <w:top w:val="single" w:sz="8" w:space="0" w:color="CC8E60" w:themeColor="accent2"/>
        <w:bottom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LightShading-Accent3">
    <w:name w:val="Light Shading Accent 3"/>
    <w:basedOn w:val="TableNormal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Ind w:w="0" w:type="dxa"/>
      <w:tblBorders>
        <w:top w:val="single" w:sz="8" w:space="0" w:color="7A6A60" w:themeColor="accent3"/>
        <w:bottom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styleId="LightShading-Accent4">
    <w:name w:val="Light Shading Accent 4"/>
    <w:basedOn w:val="TableNormal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Ind w:w="0" w:type="dxa"/>
      <w:tblBorders>
        <w:top w:val="single" w:sz="8" w:space="0" w:color="B4936D" w:themeColor="accent4"/>
        <w:bottom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styleId="LightShading-Accent5">
    <w:name w:val="Light Shading Accent 5"/>
    <w:basedOn w:val="TableNormal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Ind w:w="0" w:type="dxa"/>
      <w:tblBorders>
        <w:top w:val="single" w:sz="8" w:space="0" w:color="67787B" w:themeColor="accent5"/>
        <w:bottom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styleId="LightShading-Accent6">
    <w:name w:val="Light Shading Accent 6"/>
    <w:basedOn w:val="TableNormal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Ind w:w="0" w:type="dxa"/>
      <w:tblBorders>
        <w:top w:val="single" w:sz="8" w:space="0" w:color="9D936F" w:themeColor="accent6"/>
        <w:bottom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after="40"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1"/>
    <w:unhideWhenUsed/>
    <w:qFormat/>
    <w:pPr>
      <w:numPr>
        <w:numId w:val="19"/>
      </w:numPr>
      <w:contextualSpacing/>
    </w:pPr>
  </w:style>
  <w:style w:type="paragraph" w:styleId="ListNumber2">
    <w:name w:val="List Number 2"/>
    <w:basedOn w:val="Normal"/>
    <w:uiPriority w:val="1"/>
    <w:unhideWhenUsed/>
    <w:qFormat/>
    <w:pPr>
      <w:numPr>
        <w:ilvl w:val="1"/>
        <w:numId w:val="19"/>
      </w:numPr>
      <w:contextualSpacing/>
    </w:pPr>
  </w:style>
  <w:style w:type="paragraph" w:styleId="ListNumber3">
    <w:name w:val="List Number 3"/>
    <w:basedOn w:val="Normal"/>
    <w:uiPriority w:val="18"/>
    <w:unhideWhenUsed/>
    <w:qFormat/>
    <w:pPr>
      <w:numPr>
        <w:ilvl w:val="2"/>
        <w:numId w:val="19"/>
      </w:numPr>
      <w:contextualSpacing/>
    </w:pPr>
  </w:style>
  <w:style w:type="paragraph" w:styleId="ListNumber4">
    <w:name w:val="List Number 4"/>
    <w:basedOn w:val="Normal"/>
    <w:uiPriority w:val="18"/>
    <w:semiHidden/>
    <w:unhideWhenUsed/>
    <w:pPr>
      <w:numPr>
        <w:ilvl w:val="3"/>
        <w:numId w:val="19"/>
      </w:numPr>
      <w:contextualSpacing/>
    </w:pPr>
  </w:style>
  <w:style w:type="paragraph" w:styleId="ListNumber5">
    <w:name w:val="List Number 5"/>
    <w:basedOn w:val="Normal"/>
    <w:uiPriority w:val="18"/>
    <w:semiHidden/>
    <w:unhideWhenUsed/>
    <w:pPr>
      <w:numPr>
        <w:ilvl w:val="4"/>
        <w:numId w:val="19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sz w:val="20"/>
    </w:rPr>
  </w:style>
  <w:style w:type="table" w:styleId="MediumGrid1">
    <w:name w:val="Medium Grid 1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MediumGrid1-Accent2">
    <w:name w:val="Medium Grid 1 Accent 2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MediumGrid1-Accent3">
    <w:name w:val="Medium Grid 1 Accent 3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MediumGrid1-Accent4">
    <w:name w:val="Medium Grid 1 Accent 4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MediumGrid1-Accent5">
    <w:name w:val="Medium Grid 1 Accent 5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MediumGrid1-Accent6">
    <w:name w:val="Medium Grid 1 Accent 6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MediumGrid2">
    <w:name w:val="Medium Grid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styleId="MediumGrid3-Accent2">
    <w:name w:val="Medium Grid 3 Accent 2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styleId="MediumGrid3-Accent3">
    <w:name w:val="Medium Grid 3 Accent 3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styleId="MediumGrid3-Accent4">
    <w:name w:val="Medium Grid 3 Accent 4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styleId="MediumGrid3-Accent5">
    <w:name w:val="Medium Grid 3 Accent 5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styleId="MediumGrid3-Accent6">
    <w:name w:val="Medium Grid 3 Accent 6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MediumList1">
    <w:name w:val="Medium Lis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bottom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styleId="MediumList1-Accent2">
    <w:name w:val="Medium List 1 Accent 2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bottom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styleId="MediumList1-Accent3">
    <w:name w:val="Medium List 1 Accent 3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bottom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styleId="MediumList1-Accent4">
    <w:name w:val="Medium List 1 Accent 4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bottom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styleId="MediumList1-Accent5">
    <w:name w:val="Medium List 1 Accent 5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bottom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styleId="MediumList1-Accent6">
    <w:name w:val="Medium List 1 Accent 6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bottom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MediumList2">
    <w:name w:val="Medium Lis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"/>
    <w:unhideWhenUsed/>
    <w:qFormat/>
    <w:pPr>
      <w:spacing w:before="720" w:after="0" w:line="312" w:lineRule="auto"/>
      <w:contextualSpacing/>
    </w:pPr>
  </w:style>
  <w:style w:type="character" w:customStyle="1" w:styleId="SignatureChar">
    <w:name w:val="Signature Char"/>
    <w:basedOn w:val="DefaultParagraphFont"/>
    <w:link w:val="Signature"/>
    <w:uiPriority w:val="9"/>
    <w:rPr>
      <w:kern w:val="20"/>
    </w:rPr>
  </w:style>
  <w:style w:type="character" w:styleId="Strong">
    <w:name w:val="Strong"/>
    <w:basedOn w:val="DefaultParagraphFont"/>
    <w:uiPriority w:val="1"/>
    <w:unhideWhenUsed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SubtitleChar">
    <w:name w:val="Subtitle Char"/>
    <w:basedOn w:val="DefaultParagraphFont"/>
    <w:link w:val="Subtitle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styleId="SubtleEmphasis">
    <w:name w:val="Subtle Emphasis"/>
    <w:basedOn w:val="DefaultParagraphFont"/>
    <w:uiPriority w:val="19"/>
    <w:semiHidden/>
    <w:unhideWhenUsed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semiHidden/>
    <w:unhideWhenUsed/>
    <w:rPr>
      <w:smallCaps/>
      <w:color w:val="CC8E60" w:themeColor="accent2"/>
      <w:u w:val="single"/>
    </w:rPr>
  </w:style>
  <w:style w:type="table" w:styleId="Table3Deffects1">
    <w:name w:val="Table 3D effects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pPr>
      <w:spacing w:line="300" w:lineRule="auto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pPr>
      <w:spacing w:line="300" w:lineRule="auto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pPr>
      <w:spacing w:line="300" w:lineRule="auto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pPr>
      <w:spacing w:line="30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pPr>
      <w:spacing w:line="300" w:lineRule="auto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pPr>
      <w:spacing w:line="30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9"/>
    <w:unhideWhenUsed/>
    <w:qFormat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9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  <w14:ligatures w14:val="standardContextual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9090"/>
      </w:tabs>
      <w:spacing w:after="100"/>
    </w:pPr>
    <w:rPr>
      <w:noProof/>
      <w:color w:val="7F7F7F" w:themeColor="text1" w:themeTint="80"/>
      <w:sz w:val="22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customStyle="1" w:styleId="TableHeading">
    <w:name w:val="Table Heading"/>
    <w:basedOn w:val="Normal"/>
    <w:uiPriority w:val="1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TableTextDecimal">
    <w:name w:val="Table Text Decimal"/>
    <w:basedOn w:val="Normal"/>
    <w:uiPriority w:val="1"/>
    <w:qFormat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FinancialTable">
    <w:name w:val="Financial Table"/>
    <w:basedOn w:val="TableNormal"/>
    <w:uiPriority w:val="99"/>
    <w:pPr>
      <w:spacing w:after="0" w:line="240" w:lineRule="auto"/>
      <w:ind w:left="144" w:right="144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AnnualReport">
    <w:name w:val="Annual Report"/>
    <w:uiPriority w:val="99"/>
    <w:pPr>
      <w:numPr>
        <w:numId w:val="17"/>
      </w:numPr>
    </w:pPr>
  </w:style>
  <w:style w:type="paragraph" w:customStyle="1" w:styleId="Abstract">
    <w:name w:val="Abstract"/>
    <w:basedOn w:val="Normal"/>
    <w:uiPriority w:val="19"/>
    <w:qFormat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ableText">
    <w:name w:val="Table Text"/>
    <w:basedOn w:val="Normal"/>
    <w:uiPriority w:val="9"/>
    <w:qFormat/>
    <w:pPr>
      <w:spacing w:before="60" w:after="60" w:line="240" w:lineRule="auto"/>
      <w:ind w:left="144" w:right="144"/>
    </w:pPr>
  </w:style>
  <w:style w:type="paragraph" w:customStyle="1" w:styleId="TableReverseHeading">
    <w:name w:val="Table Reverse Heading"/>
    <w:basedOn w:val="Normal"/>
    <w:uiPriority w:val="9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HeaderShaded">
    <w:name w:val="Header Shaded"/>
    <w:basedOn w:val="Normal"/>
    <w:uiPriority w:val="19"/>
    <w:qFormat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2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Atravesar\Weekly_Report_4_1_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18612F4AAD14A95B92B5D3E1AC6BA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C936B9-245B-45C7-8F05-A652D01712A3}"/>
      </w:docPartPr>
      <w:docPartBody>
        <w:p w:rsidR="005230EE" w:rsidRDefault="00C668AB">
          <w:pPr>
            <w:pStyle w:val="918612F4AAD14A95B92B5D3E1AC6BA8D"/>
          </w:pPr>
          <w:r>
            <w:t>Annual Report</w:t>
          </w:r>
        </w:p>
      </w:docPartBody>
    </w:docPart>
    <w:docPart>
      <w:docPartPr>
        <w:name w:val="3871E993E4E9480EA32268EDD89339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D3A5CD-C68E-41B7-B2F6-612992059B83}"/>
      </w:docPartPr>
      <w:docPartBody>
        <w:p w:rsidR="005230EE" w:rsidRDefault="00C668AB">
          <w:pPr>
            <w:pStyle w:val="3871E993E4E9480EA32268EDD89339E6"/>
          </w:pPr>
          <w:r>
            <w:t>[Year]</w:t>
          </w:r>
        </w:p>
      </w:docPartBody>
    </w:docPart>
    <w:docPart>
      <w:docPartPr>
        <w:name w:val="B09036AD631A4A6B979EC6FFD903F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444326-90A9-4D8D-B255-67A7FB719BDE}"/>
      </w:docPartPr>
      <w:docPartBody>
        <w:p w:rsidR="005230EE" w:rsidRDefault="00C668AB">
          <w:pPr>
            <w:pStyle w:val="B09036AD631A4A6B979EC6FFD903F7BE"/>
          </w:pPr>
          <w:r>
            <w:t>[You can add an abstract or other key statement here. An abstract is typically a short summary of the document content.]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E63AF57E"/>
    <w:lvl w:ilvl="0">
      <w:start w:val="1"/>
      <w:numFmt w:val="bullet"/>
      <w:pStyle w:val="ListBullet"/>
      <w:lvlText w:val="•"/>
      <w:lvlJc w:val="left"/>
      <w:pPr>
        <w:ind w:left="360" w:hanging="360"/>
      </w:pPr>
      <w:rPr>
        <w:rFonts w:ascii="Cambria" w:hAnsi="Cambria" w:hint="default"/>
        <w:color w:val="5B9BD5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8AB"/>
    <w:rsid w:val="002A4FA6"/>
    <w:rsid w:val="005230EE"/>
    <w:rsid w:val="00C66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E4362BD3AC74282AE9DA79110A94C4A">
    <w:name w:val="9E4362BD3AC74282AE9DA79110A94C4A"/>
  </w:style>
  <w:style w:type="paragraph" w:customStyle="1" w:styleId="BF0ECC85370642BC96EC9EFCA9B7B21E">
    <w:name w:val="BF0ECC85370642BC96EC9EFCA9B7B21E"/>
  </w:style>
  <w:style w:type="paragraph" w:customStyle="1" w:styleId="D64C9EE266AA4839ACAC0422024C7F85">
    <w:name w:val="D64C9EE266AA4839ACAC0422024C7F85"/>
  </w:style>
  <w:style w:type="paragraph" w:customStyle="1" w:styleId="4958D0A946E34EF6996EF7E2F997D386">
    <w:name w:val="4958D0A946E34EF6996EF7E2F997D386"/>
  </w:style>
  <w:style w:type="paragraph" w:customStyle="1" w:styleId="7B29BB6A9CC04760952B4865A16E8754">
    <w:name w:val="7B29BB6A9CC04760952B4865A16E8754"/>
  </w:style>
  <w:style w:type="paragraph" w:customStyle="1" w:styleId="00EBC103B8804D10ACA071F32CC8DEF2">
    <w:name w:val="00EBC103B8804D10ACA071F32CC8DEF2"/>
  </w:style>
  <w:style w:type="paragraph" w:customStyle="1" w:styleId="A4EE960E237E4C87BF3F09FEC400B870">
    <w:name w:val="A4EE960E237E4C87BF3F09FEC400B870"/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color w:val="595959" w:themeColor="text1" w:themeTint="A6"/>
      <w:kern w:val="20"/>
      <w:sz w:val="20"/>
    </w:rPr>
  </w:style>
  <w:style w:type="paragraph" w:customStyle="1" w:styleId="FEB7129444594FA08795B4F3AECF6003">
    <w:name w:val="FEB7129444594FA08795B4F3AECF6003"/>
  </w:style>
  <w:style w:type="paragraph" w:customStyle="1" w:styleId="B456BDC3CFA64577B34D977671A4957F">
    <w:name w:val="B456BDC3CFA64577B34D977671A4957F"/>
  </w:style>
  <w:style w:type="paragraph" w:customStyle="1" w:styleId="F517E36F830A45878A4187DF54C11FA4">
    <w:name w:val="F517E36F830A45878A4187DF54C11FA4"/>
  </w:style>
  <w:style w:type="paragraph" w:customStyle="1" w:styleId="6FD88B243B1C45C5AFB37124921C22FE">
    <w:name w:val="6FD88B243B1C45C5AFB37124921C22FE"/>
  </w:style>
  <w:style w:type="paragraph" w:customStyle="1" w:styleId="67C2B77FFA94484F9A9335B71B03EA44">
    <w:name w:val="67C2B77FFA94484F9A9335B71B03EA44"/>
  </w:style>
  <w:style w:type="paragraph" w:customStyle="1" w:styleId="B30E94C3D1CD43C88BBAC96D830C92A2">
    <w:name w:val="B30E94C3D1CD43C88BBAC96D830C92A2"/>
  </w:style>
  <w:style w:type="paragraph" w:customStyle="1" w:styleId="F389F7AAB3254C7AB0683404DF4FC4B9">
    <w:name w:val="F389F7AAB3254C7AB0683404DF4FC4B9"/>
  </w:style>
  <w:style w:type="paragraph" w:customStyle="1" w:styleId="F904D18CA4FA4841B17011974C73F79A">
    <w:name w:val="F904D18CA4FA4841B17011974C73F79A"/>
  </w:style>
  <w:style w:type="paragraph" w:customStyle="1" w:styleId="EF9B189D9FE14364A1CBE21421F0CF23">
    <w:name w:val="EF9B189D9FE14364A1CBE21421F0CF23"/>
  </w:style>
  <w:style w:type="paragraph" w:customStyle="1" w:styleId="0BDF2639E60642CA874D7D8BB462938E">
    <w:name w:val="0BDF2639E60642CA874D7D8BB462938E"/>
  </w:style>
  <w:style w:type="paragraph" w:customStyle="1" w:styleId="96421BC36E8948449353E7EBF89ED1BF">
    <w:name w:val="96421BC36E8948449353E7EBF89ED1BF"/>
  </w:style>
  <w:style w:type="paragraph" w:customStyle="1" w:styleId="04C6020A122347CB885577CBBFDD1658">
    <w:name w:val="04C6020A122347CB885577CBBFDD1658"/>
  </w:style>
  <w:style w:type="paragraph" w:customStyle="1" w:styleId="B531347BBD7D407192F5CA10488948C7">
    <w:name w:val="B531347BBD7D407192F5CA10488948C7"/>
  </w:style>
  <w:style w:type="paragraph" w:customStyle="1" w:styleId="D07BB95D90094B99B8E430991EAB94F9">
    <w:name w:val="D07BB95D90094B99B8E430991EAB94F9"/>
  </w:style>
  <w:style w:type="paragraph" w:customStyle="1" w:styleId="CCAE9B9995BF441B872AC6D7F2B51588">
    <w:name w:val="CCAE9B9995BF441B872AC6D7F2B51588"/>
  </w:style>
  <w:style w:type="paragraph" w:customStyle="1" w:styleId="688308E41F9C4AD0B4281765FBDE3712">
    <w:name w:val="688308E41F9C4AD0B4281765FBDE3712"/>
  </w:style>
  <w:style w:type="paragraph" w:customStyle="1" w:styleId="D6FFC51D65B343889BAA2F3F6388FCF5">
    <w:name w:val="D6FFC51D65B343889BAA2F3F6388FCF5"/>
  </w:style>
  <w:style w:type="paragraph" w:customStyle="1" w:styleId="918612F4AAD14A95B92B5D3E1AC6BA8D">
    <w:name w:val="918612F4AAD14A95B92B5D3E1AC6BA8D"/>
  </w:style>
  <w:style w:type="paragraph" w:customStyle="1" w:styleId="3871E993E4E9480EA32268EDD89339E6">
    <w:name w:val="3871E993E4E9480EA32268EDD89339E6"/>
  </w:style>
  <w:style w:type="paragraph" w:customStyle="1" w:styleId="B09036AD631A4A6B979EC6FFD903F7BE">
    <w:name w:val="B09036AD631A4A6B979EC6FFD903F7B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2016-04-01T00:00:00</PublishDate>
  <Abstract>This is weekly report for the “ZETA – X” project from Atraversa company.</Abstract>
  <CompanyAddress>7 Forthgill Close, London E13 0LI</CompanyAddress>
  <CompanyPhone/>
  <CompanyFax/>
  <CompanyEmail/>
</CoverPageProperties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32AB97DE-7C71-4533-96FA-5DADA06BFD0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9F45C47-ED95-44EA-AFD2-EC5923933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Weekly_Report_4_1_2016</Template>
  <TotalTime>107</TotalTime>
  <Pages>13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Report</vt:lpstr>
    </vt:vector>
  </TitlesOfParts>
  <Company>Atraversa</Company>
  <LinksUpToDate>false</LinksUpToDate>
  <CharactersWithSpaces>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Report</dc:title>
  <dc:creator>PHU QUY</dc:creator>
  <cp:keywords>http:/atravesar.co.uk</cp:keywords>
  <cp:lastModifiedBy>PHU QUY</cp:lastModifiedBy>
  <cp:revision>2</cp:revision>
  <cp:lastPrinted>2011-08-05T20:35:00Z</cp:lastPrinted>
  <dcterms:created xsi:type="dcterms:W3CDTF">2016-04-01T16:30:00Z</dcterms:created>
  <dcterms:modified xsi:type="dcterms:W3CDTF">2016-04-10T16:40:00Z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