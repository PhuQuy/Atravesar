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D01B67" w:rsidRDefault="00583F71">
          <w:pPr>
            <w:rPr>
              <w:noProof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6210300"/>
                    <wp:effectExtent l="0" t="0" r="1270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01B67" w:rsidRDefault="00477438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918612F4AAD14A95B92B5D3E1AC6BA8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71DE">
                                      <w:t>weekly Report</w:t>
                                    </w:r>
                                  </w:sdtContent>
                                </w:sdt>
                              </w:p>
                              <w:p w:rsidR="00D01B67" w:rsidRDefault="000171DE">
                                <w:pPr>
                                  <w:pStyle w:val="Subtitle"/>
                                </w:pPr>
                                <w:r>
                                  <w:t>Friday, April 1,</w:t>
                                </w:r>
                                <w:r w:rsidR="00583F71">
                                  <w:t xml:space="preserve"> </w:t>
                                </w:r>
                                <w:sdt>
                                  <w:sdtPr>
                                    <w:alias w:val="Date"/>
                                    <w:id w:val="1417830956"/>
                                    <w:placeholder>
                                      <w:docPart w:val="3871E993E4E9480EA32268EDD89339E6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4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>
                                      <w:t>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Abstract"/>
                                  <w:id w:val="106622669"/>
                                  <w:placeholder>
                                    <w:docPart w:val="B09036AD631A4A6B979EC6FFD903F7BE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01B67" w:rsidRDefault="000171DE">
                                    <w:pPr>
                                      <w:pStyle w:val="Abstract"/>
                                    </w:pPr>
                                    <w:r>
                                      <w:t>This is weekly report for the “ZETA – X” project from Atraversa company.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0;margin-top:0;width:456pt;height:489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" filled="f" stroked="f" strokeweight=".5pt">
                    <v:textbox inset="0,0,0,0">
                      <w:txbxContent>
                        <w:p w:rsidR="00D01B67" w:rsidRDefault="00477438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701364701"/>
                              <w:placeholder>
                                <w:docPart w:val="918612F4AAD14A95B92B5D3E1AC6BA8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171DE">
                                <w:t>weekly Report</w:t>
                              </w:r>
                            </w:sdtContent>
                          </w:sdt>
                        </w:p>
                        <w:p w:rsidR="00D01B67" w:rsidRDefault="000171DE">
                          <w:pPr>
                            <w:pStyle w:val="Subtitle"/>
                          </w:pPr>
                          <w:r>
                            <w:t>Friday, April 1,</w:t>
                          </w:r>
                          <w:r w:rsidR="00583F71">
                            <w:t xml:space="preserve"> </w:t>
                          </w:r>
                          <w:sdt>
                            <w:sdtPr>
                              <w:alias w:val="Date"/>
                              <w:id w:val="1417830956"/>
                              <w:placeholder>
                                <w:docPart w:val="3871E993E4E9480EA32268EDD89339E6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4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t>2016</w:t>
                              </w:r>
                            </w:sdtContent>
                          </w:sdt>
                        </w:p>
                        <w:sdt>
                          <w:sdtPr>
                            <w:alias w:val="Abstract"/>
                            <w:id w:val="106622669"/>
                            <w:placeholder>
                              <w:docPart w:val="B09036AD631A4A6B979EC6FFD903F7BE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01B67" w:rsidRDefault="000171DE">
                              <w:pPr>
                                <w:pStyle w:val="Abstract"/>
                              </w:pPr>
                              <w:r>
                                <w:t>This is weekly report for the “ZETA – X” project from Atraversa company.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noProof/>
              <w:sz w:val="76"/>
              <w:szCs w:val="7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5500</wp14:pctPosVOffset>
                        </wp:positionV>
                      </mc:Choice>
                      <mc:Fallback>
                        <wp:positionV relativeFrom="page">
                          <wp:posOffset>553085</wp:posOffset>
                        </wp:positionV>
                      </mc:Fallback>
                    </mc:AlternateContent>
                    <wp:extent cx="6248400" cy="1285875"/>
                    <wp:effectExtent l="0" t="0" r="0" b="571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1B67" w:rsidRDefault="00477438">
                                <w:pPr>
                                  <w:pStyle w:val="NoSpacing"/>
                                  <w:rPr>
                                    <w:kern w:val="20"/>
                                  </w:rPr>
                                </w:pPr>
                                <w:sdt>
                                  <w:sdtPr>
                                    <w:rPr>
                                      <w:kern w:val="20"/>
                                    </w:rPr>
                                    <w:alias w:val="Company"/>
                                    <w:tag w:val=""/>
                                    <w:id w:val="-151675638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71DE">
                                      <w:rPr>
                                        <w:kern w:val="20"/>
                                      </w:rPr>
                                      <w:t>Atraversa</w:t>
                                    </w:r>
                                  </w:sdtContent>
                                </w:sdt>
                              </w:p>
                              <w:p w:rsidR="00D01B67" w:rsidRDefault="00477438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Street Address"/>
                                    <w:tag w:val="Street Address"/>
                                    <w:id w:val="98582436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0171DE">
                                      <w:t>7 Forthgill Close, London E13 0LI</w:t>
                                    </w:r>
                                  </w:sdtContent>
                                </w:sdt>
                              </w:p>
                              <w:p w:rsidR="00D01B67" w:rsidRDefault="00583F71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Tel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Telephone"/>
                                    <w:tag w:val="Telephone"/>
                                    <w:id w:val="-100575521"/>
                                    <w:showingPlcHdr/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[Telephone]</w:t>
                                    </w:r>
                                  </w:sdtContent>
                                </w:sdt>
                              </w:p>
                              <w:p w:rsidR="00D01B67" w:rsidRDefault="00583F71">
                                <w:pPr>
                                  <w:pStyle w:val="NoSpacing"/>
                                </w:pPr>
                                <w:r>
                                  <w:rPr>
                                    <w:rStyle w:val="Strong"/>
                                  </w:rPr>
                                  <w:t>Fax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alias w:val="Fax"/>
                                    <w:tag w:val="Fax"/>
                                    <w:id w:val="258885103"/>
                                    <w:showingPlcHdr/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t>[Fax]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Website"/>
                                  <w:tag w:val="Website"/>
                                  <w:id w:val="665754443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Content>
                                  <w:p w:rsidR="00D01B67" w:rsidRDefault="00AB006B">
                                    <w:r>
                                      <w:t>http:/atravesar.co.uk</w:t>
                                    </w:r>
                                  </w:p>
                                </w:sdtContent>
                              </w:sdt>
                              <w:p w:rsidR="00D01B67" w:rsidRDefault="00D01B6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3" o:spid="_x0000_s1027" type="#_x0000_t202" alt="Company contact information" style="position:absolute;margin-left:0;margin-top:0;width:492pt;height:101.25pt;z-index:251660288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" o:allowincell="f" o:allowoverlap="f" filled="f" stroked="f" strokeweight=".5pt">
                    <v:textbox style="mso-fit-shape-to-text:t" inset="0,0,0,0">
                      <w:txbxContent>
                        <w:p w:rsidR="00D01B67" w:rsidRDefault="00477438">
                          <w:pPr>
                            <w:pStyle w:val="NoSpacing"/>
                            <w:rPr>
                              <w:kern w:val="20"/>
                            </w:rPr>
                          </w:pPr>
                          <w:sdt>
                            <w:sdtPr>
                              <w:rPr>
                                <w:kern w:val="20"/>
                              </w:rPr>
                              <w:alias w:val="Company"/>
                              <w:tag w:val=""/>
                              <w:id w:val="-151675638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71DE">
                                <w:rPr>
                                  <w:kern w:val="20"/>
                                </w:rPr>
                                <w:t>Atraversa</w:t>
                              </w:r>
                            </w:sdtContent>
                          </w:sdt>
                        </w:p>
                        <w:p w:rsidR="00D01B67" w:rsidRDefault="00477438">
                          <w:pPr>
                            <w:pStyle w:val="NoSpacing"/>
                          </w:pPr>
                          <w:sdt>
                            <w:sdtPr>
                              <w:alias w:val="Street Address"/>
                              <w:tag w:val="Street Address"/>
                              <w:id w:val="98582436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0171DE">
                                <w:t>7 Forthgill Close, London E13 0LI</w:t>
                              </w:r>
                            </w:sdtContent>
                          </w:sdt>
                        </w:p>
                        <w:p w:rsidR="00D01B67" w:rsidRDefault="00583F71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Tel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Telephone"/>
                              <w:tag w:val="Telephone"/>
                              <w:id w:val="-100575521"/>
                              <w:showingPlcHdr/>
                              <w:dataBinding w:prefixMappings="xmlns:ns0='http://schemas.microsoft.com/office/2006/coverPageProps' " w:xpath="/ns0:CoverPageProperties[1]/ns0:CompanyPhone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[Telephone]</w:t>
                              </w:r>
                            </w:sdtContent>
                          </w:sdt>
                        </w:p>
                        <w:p w:rsidR="00D01B67" w:rsidRDefault="00583F71">
                          <w:pPr>
                            <w:pStyle w:val="NoSpacing"/>
                          </w:pPr>
                          <w:r>
                            <w:rPr>
                              <w:rStyle w:val="Strong"/>
                            </w:rPr>
                            <w:t>Fax</w:t>
                          </w:r>
                          <w:r>
                            <w:t xml:space="preserve"> </w:t>
                          </w:r>
                          <w:sdt>
                            <w:sdtPr>
                              <w:alias w:val="Fax"/>
                              <w:tag w:val="Fax"/>
                              <w:id w:val="258885103"/>
                              <w:showingPlcHdr/>
                              <w:dataBinding w:prefixMappings="xmlns:ns0='http://schemas.microsoft.com/office/2006/coverPageProps' " w:xpath="/ns0:CoverPageProperties[1]/ns0:CompanyFax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t>[Fax]</w:t>
                              </w:r>
                            </w:sdtContent>
                          </w:sdt>
                        </w:p>
                        <w:sdt>
                          <w:sdtPr>
                            <w:alias w:val="Website"/>
                            <w:tag w:val="Website"/>
                            <w:id w:val="665754443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Content>
                            <w:p w:rsidR="00D01B67" w:rsidRDefault="00AB006B">
                              <w:r>
                                <w:t>http:/atravesar.co.uk</w:t>
                              </w:r>
                            </w:p>
                          </w:sdtContent>
                        </w:sdt>
                        <w:p w:rsidR="00D01B67" w:rsidRDefault="00D01B67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:rsidR="00AB006B" w:rsidRDefault="00AB006B">
      <w:pPr>
        <w:rPr>
          <w:sz w:val="36"/>
        </w:rPr>
      </w:pPr>
      <w:r>
        <w:rPr>
          <w:sz w:val="36"/>
        </w:rPr>
        <w:lastRenderedPageBreak/>
        <w:br w:type="page"/>
      </w:r>
    </w:p>
    <w:sdt>
      <w:sdtPr>
        <w:id w:val="-75979227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:rsidR="00AB006B" w:rsidRDefault="00AB006B">
          <w:pPr>
            <w:pStyle w:val="TOCHeading"/>
          </w:pPr>
          <w:r>
            <w:t>Contents</w:t>
          </w:r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320721" w:history="1">
            <w:r w:rsidRPr="00136550">
              <w:rPr>
                <w:rStyle w:val="Hyperlink"/>
                <w:noProof/>
              </w:rPr>
              <w:t>The webservice returns driver’s driving distance from the pickup location in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2" w:history="1">
            <w:r w:rsidRPr="00136550">
              <w:rPr>
                <w:rStyle w:val="Hyperlink"/>
                <w:noProof/>
              </w:rPr>
              <w:t>Stat</w:t>
            </w:r>
            <w:r w:rsidRPr="00136550">
              <w:rPr>
                <w:rStyle w:val="Hyperlink"/>
                <w:noProof/>
              </w:rPr>
              <w:t>u</w:t>
            </w:r>
            <w:r w:rsidRPr="00136550">
              <w:rPr>
                <w:rStyle w:val="Hyperlink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3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4" w:history="1">
            <w:r w:rsidRPr="00136550">
              <w:rPr>
                <w:rStyle w:val="Hyperlink"/>
                <w:noProof/>
              </w:rPr>
              <w:t>Issues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5" w:history="1">
            <w:r w:rsidRPr="00136550">
              <w:rPr>
                <w:rStyle w:val="Hyperlink"/>
                <w:noProof/>
              </w:rPr>
              <w:t>The time needs to be displayed inside the marker as per design.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6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7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8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29" w:history="1">
            <w:r w:rsidRPr="00136550">
              <w:rPr>
                <w:rStyle w:val="Hyperlink"/>
                <w:noProof/>
              </w:rPr>
              <w:t>When you request ‘nearest driver’ you need to reverse geocode the new location again at the same time and display the new pickup address in the pickup textbox.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0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1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2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3" w:history="1">
            <w:r w:rsidRPr="00136550">
              <w:rPr>
                <w:rStyle w:val="Hyperlink"/>
                <w:noProof/>
              </w:rPr>
              <w:t>The pickup and dropoff address textbox both need two taps before the keypad opens 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4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5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6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7" w:history="1">
            <w:r w:rsidRPr="00136550">
              <w:rPr>
                <w:rStyle w:val="Hyperlink"/>
                <w:noProof/>
              </w:rPr>
              <w:t>Limit the frequently used address to maximum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8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39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0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1" w:history="1">
            <w:r w:rsidRPr="00136550">
              <w:rPr>
                <w:rStyle w:val="Hyperlink"/>
                <w:noProof/>
              </w:rPr>
              <w:t>As soon as both addresses are available quotation needs to requested and displayed.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2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3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4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5" w:history="1">
            <w:r w:rsidRPr="00136550">
              <w:rPr>
                <w:rStyle w:val="Hyperlink"/>
                <w:noProof/>
              </w:rPr>
              <w:t>The quotation needs to be invalidated as soon as any of the address changes.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6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7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8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49" w:history="1">
            <w:r w:rsidRPr="00136550">
              <w:rPr>
                <w:rStyle w:val="Hyperlink"/>
                <w:noProof/>
              </w:rPr>
              <w:t>If the customer clicks the ‘+’ button next to the dropoff address then a new textbox needs to be appended below it. It will be called ‘via address’.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0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1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2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3" w:history="1">
            <w:r w:rsidRPr="00136550">
              <w:rPr>
                <w:rStyle w:val="Hyperlink"/>
                <w:noProof/>
              </w:rPr>
              <w:t>With any address/datetime changes the quotation needs to be recalled.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4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5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6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7" w:history="1">
            <w:r w:rsidRPr="00136550">
              <w:rPr>
                <w:rStyle w:val="Hyperlink"/>
                <w:noProof/>
              </w:rPr>
              <w:t>On ‘confirm booking’ button click the app crashes.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8" w:history="1">
            <w:r w:rsidRPr="00136550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59" w:history="1">
            <w:r w:rsidRPr="0013655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pPr>
            <w:pStyle w:val="TOC2"/>
            <w:tabs>
              <w:tab w:val="right" w:leader="dot" w:pos="912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en-US"/>
            </w:rPr>
          </w:pPr>
          <w:hyperlink w:anchor="_Toc447320760" w:history="1">
            <w:r w:rsidRPr="00136550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_Toc447320760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06B" w:rsidRDefault="00AB006B">
          <w:r>
            <w:rPr>
              <w:b/>
              <w:bCs/>
              <w:noProof/>
            </w:rPr>
            <w:fldChar w:fldCharType="end"/>
          </w:r>
        </w:p>
      </w:sdtContent>
    </w:sdt>
    <w:p w:rsidR="00D01B67" w:rsidRDefault="00D01B67">
      <w:pPr>
        <w:sectPr w:rsidR="00D01B67">
          <w:headerReference w:type="default" r:id="rId11"/>
          <w:pgSz w:w="12240" w:h="15840" w:code="1"/>
          <w:pgMar w:top="2520" w:right="1555" w:bottom="1800" w:left="1555" w:header="864" w:footer="720" w:gutter="0"/>
          <w:pgNumType w:start="0"/>
          <w:cols w:space="720"/>
          <w:titlePg/>
          <w:docGrid w:linePitch="360"/>
        </w:sectPr>
      </w:pPr>
    </w:p>
    <w:p w:rsidR="00C07E4D" w:rsidRDefault="00C07E4D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1" w:name="_Toc447320721"/>
      <w:r w:rsidRPr="00C07E4D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The webservice returns driver’s driving distance from the pickup location in minutes</w:t>
      </w:r>
      <w:bookmarkEnd w:id="1"/>
    </w:p>
    <w:p w:rsidR="00D01B67" w:rsidRDefault="00C07E4D">
      <w:pPr>
        <w:pStyle w:val="Heading2"/>
      </w:pPr>
      <w:bookmarkStart w:id="2" w:name="_Toc447320722"/>
      <w:r>
        <w:t>Status</w:t>
      </w:r>
      <w:bookmarkEnd w:id="2"/>
    </w:p>
    <w:p w:rsidR="00D01B67" w:rsidRDefault="00B6703C" w:rsidP="00C07E4D">
      <w:r>
        <w:t>Active</w:t>
      </w:r>
    </w:p>
    <w:p w:rsidR="00D01B67" w:rsidRDefault="00C07E4D">
      <w:pPr>
        <w:pStyle w:val="Heading2"/>
      </w:pPr>
      <w:bookmarkStart w:id="3" w:name="_Toc447320723"/>
      <w:r>
        <w:t>Result</w:t>
      </w:r>
      <w:bookmarkEnd w:id="3"/>
    </w:p>
    <w:p w:rsidR="00D01B67" w:rsidRDefault="00B6703C">
      <w:r>
        <w:rPr>
          <w:noProof/>
          <w:lang w:eastAsia="en-US"/>
        </w:rPr>
        <w:drawing>
          <wp:inline distT="0" distB="0" distL="0" distR="0" wp14:anchorId="5C437735" wp14:editId="477CCFF0">
            <wp:extent cx="2306863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67" w:rsidRDefault="00C07E4D">
      <w:pPr>
        <w:pStyle w:val="Heading2"/>
      </w:pPr>
      <w:bookmarkStart w:id="4" w:name="_Toc447320724"/>
      <w:r>
        <w:t>Issues</w:t>
      </w:r>
      <w:bookmarkEnd w:id="4"/>
    </w:p>
    <w:p w:rsidR="00D01B67" w:rsidRDefault="00B6703C">
      <w:r>
        <w:t>I was check Add Lee app. But I still can not understand it well. Please explain it.</w:t>
      </w:r>
    </w:p>
    <w:p w:rsidR="00B6703C" w:rsidRDefault="00B6703C" w:rsidP="00B6703C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5" w:name="_Toc447320725"/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The time needs to be displayed inside the marker as per design.</w:t>
      </w:r>
      <w:bookmarkEnd w:id="5"/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B6703C" w:rsidRDefault="00B6703C" w:rsidP="00B6703C">
      <w:pPr>
        <w:pStyle w:val="Heading2"/>
      </w:pPr>
      <w:bookmarkStart w:id="6" w:name="_Toc447320726"/>
      <w:r>
        <w:t>Status</w:t>
      </w:r>
      <w:bookmarkEnd w:id="6"/>
    </w:p>
    <w:p w:rsidR="00B6703C" w:rsidRDefault="00B6703C" w:rsidP="00B6703C">
      <w:r>
        <w:t>Complete</w:t>
      </w:r>
    </w:p>
    <w:p w:rsidR="00B6703C" w:rsidRDefault="00B6703C" w:rsidP="00B6703C">
      <w:pPr>
        <w:pStyle w:val="Heading2"/>
      </w:pPr>
      <w:bookmarkStart w:id="7" w:name="_Toc447320727"/>
      <w:r>
        <w:t>Result</w:t>
      </w:r>
      <w:bookmarkEnd w:id="7"/>
    </w:p>
    <w:p w:rsidR="00B6703C" w:rsidRDefault="00B6703C" w:rsidP="00B6703C">
      <w:r>
        <w:rPr>
          <w:noProof/>
          <w:lang w:eastAsia="en-US"/>
        </w:rPr>
        <w:drawing>
          <wp:inline distT="0" distB="0" distL="0" distR="0" wp14:anchorId="3051AA6D" wp14:editId="4803EA3F">
            <wp:extent cx="2306863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3C" w:rsidRDefault="00B6703C" w:rsidP="00B6703C">
      <w:pPr>
        <w:pStyle w:val="Heading2"/>
      </w:pPr>
      <w:bookmarkStart w:id="8" w:name="_Toc447320728"/>
      <w:r>
        <w:t>Issues</w:t>
      </w:r>
      <w:bookmarkEnd w:id="8"/>
    </w:p>
    <w:p w:rsidR="00B6703C" w:rsidRDefault="00B6703C" w:rsidP="00B6703C">
      <w:r>
        <w:t>The full address take from geocode convert to vietnamese automaticaly. It’s will be crash when we click on confirm booking button.</w:t>
      </w:r>
    </w:p>
    <w:p w:rsidR="00B6703C" w:rsidRDefault="00B6703C" w:rsidP="00B6703C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9" w:name="_Toc447320729"/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When you request ‘nearest driver’ you need to reverse geocode the new location again at the same time and display the new pickup address in the pickup textbox</w:t>
      </w:r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9"/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B6703C" w:rsidRDefault="00B6703C" w:rsidP="00B6703C">
      <w:pPr>
        <w:pStyle w:val="Heading2"/>
      </w:pPr>
      <w:bookmarkStart w:id="10" w:name="_Toc447320730"/>
      <w:r>
        <w:t>Status</w:t>
      </w:r>
      <w:bookmarkEnd w:id="10"/>
    </w:p>
    <w:p w:rsidR="00B6703C" w:rsidRDefault="00B6703C" w:rsidP="00B6703C">
      <w:r>
        <w:t>Complete</w:t>
      </w:r>
    </w:p>
    <w:p w:rsidR="00B6703C" w:rsidRDefault="00B6703C" w:rsidP="00B6703C">
      <w:pPr>
        <w:pStyle w:val="Heading2"/>
      </w:pPr>
      <w:bookmarkStart w:id="11" w:name="_Toc447320731"/>
      <w:r>
        <w:t>Result</w:t>
      </w:r>
      <w:bookmarkEnd w:id="11"/>
    </w:p>
    <w:p w:rsidR="00B6703C" w:rsidRDefault="00B6703C" w:rsidP="00B6703C">
      <w:r>
        <w:rPr>
          <w:noProof/>
          <w:lang w:eastAsia="en-US"/>
        </w:rPr>
        <w:drawing>
          <wp:inline distT="0" distB="0" distL="0" distR="0" wp14:anchorId="242DFBB6" wp14:editId="534829EF">
            <wp:extent cx="2306863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3C" w:rsidRDefault="00B6703C" w:rsidP="00B6703C">
      <w:pPr>
        <w:pStyle w:val="Heading2"/>
      </w:pPr>
      <w:bookmarkStart w:id="12" w:name="_Toc447320732"/>
      <w:r>
        <w:t>Issues</w:t>
      </w:r>
      <w:bookmarkEnd w:id="12"/>
    </w:p>
    <w:p w:rsidR="00B6703C" w:rsidRDefault="00BF645A" w:rsidP="00B6703C">
      <w:r>
        <w:t xml:space="preserve">I wonder </w:t>
      </w:r>
      <w:r w:rsidR="00190028">
        <w:t xml:space="preserve">if </w:t>
      </w:r>
      <w:r w:rsidR="00B6703C">
        <w:t>we</w:t>
      </w:r>
      <w:r>
        <w:t xml:space="preserve"> should</w:t>
      </w:r>
      <w:r w:rsidR="00B6703C">
        <w:t xml:space="preserve"> use the address get from “NearByPlace”</w:t>
      </w:r>
      <w:r>
        <w:t xml:space="preserve"> or use the geocode?</w:t>
      </w:r>
    </w:p>
    <w:p w:rsidR="00BF645A" w:rsidRDefault="00BF645A" w:rsidP="00BF645A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13" w:name="_Toc447320733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The pickup and dropoff address textbox both need two taps before the keypad opens up</w:t>
      </w:r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13"/>
      <w:r w:rsidRPr="00B6703C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BF645A" w:rsidRDefault="00BF645A" w:rsidP="00BF645A">
      <w:pPr>
        <w:pStyle w:val="Heading2"/>
      </w:pPr>
      <w:bookmarkStart w:id="14" w:name="_Toc447320734"/>
      <w:r>
        <w:t>Status</w:t>
      </w:r>
      <w:bookmarkEnd w:id="14"/>
    </w:p>
    <w:p w:rsidR="00BF645A" w:rsidRDefault="00BF645A" w:rsidP="00BF645A">
      <w:r>
        <w:t>Complete</w:t>
      </w:r>
    </w:p>
    <w:p w:rsidR="00BF645A" w:rsidRDefault="00BF645A" w:rsidP="00BF645A">
      <w:pPr>
        <w:pStyle w:val="Heading2"/>
      </w:pPr>
      <w:bookmarkStart w:id="15" w:name="_Toc447320735"/>
      <w:r>
        <w:t>Result</w:t>
      </w:r>
      <w:bookmarkEnd w:id="15"/>
    </w:p>
    <w:p w:rsidR="00BF645A" w:rsidRDefault="00BF645A" w:rsidP="00BF645A">
      <w:r w:rsidRPr="00BF645A"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29E75A8C" wp14:editId="1BFE7FC9">
            <wp:extent cx="2306863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5A" w:rsidRDefault="00BF645A" w:rsidP="00BF645A">
      <w:pPr>
        <w:pStyle w:val="Heading2"/>
      </w:pPr>
      <w:bookmarkStart w:id="16" w:name="_Toc447320736"/>
      <w:r>
        <w:t>Issues</w:t>
      </w:r>
      <w:bookmarkEnd w:id="16"/>
    </w:p>
    <w:p w:rsidR="00BF645A" w:rsidRDefault="00BF645A" w:rsidP="00BF645A">
      <w:r>
        <w:t>Nothing much</w:t>
      </w:r>
    </w:p>
    <w:p w:rsidR="00BF645A" w:rsidRDefault="00BF645A" w:rsidP="00BF645A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17" w:name="_Toc447320737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Limit the frequently used address to maximum 5.</w:t>
      </w:r>
      <w:bookmarkEnd w:id="17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BF645A" w:rsidRDefault="00BF645A" w:rsidP="00BF645A">
      <w:pPr>
        <w:pStyle w:val="Heading2"/>
      </w:pPr>
      <w:bookmarkStart w:id="18" w:name="_Toc447320738"/>
      <w:r>
        <w:t>Status</w:t>
      </w:r>
      <w:bookmarkEnd w:id="18"/>
    </w:p>
    <w:p w:rsidR="00BF645A" w:rsidRDefault="00BF645A" w:rsidP="00BF645A">
      <w:r>
        <w:t>Complete</w:t>
      </w:r>
    </w:p>
    <w:p w:rsidR="00BF645A" w:rsidRDefault="00BF645A" w:rsidP="00BF645A">
      <w:pPr>
        <w:pStyle w:val="Heading2"/>
      </w:pPr>
      <w:bookmarkStart w:id="19" w:name="_Toc447320739"/>
      <w:r>
        <w:t>Result</w:t>
      </w:r>
      <w:bookmarkEnd w:id="19"/>
    </w:p>
    <w:p w:rsidR="00BF645A" w:rsidRDefault="00BF645A" w:rsidP="00BF645A">
      <w:r w:rsidRPr="00BF645A"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2C04AF29" wp14:editId="440386C0">
            <wp:extent cx="2306863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5A" w:rsidRDefault="00BF645A" w:rsidP="00BF645A">
      <w:pPr>
        <w:pStyle w:val="Heading2"/>
      </w:pPr>
      <w:bookmarkStart w:id="20" w:name="_Toc447320740"/>
      <w:r>
        <w:t>Issues</w:t>
      </w:r>
      <w:bookmarkEnd w:id="20"/>
    </w:p>
    <w:p w:rsidR="00BF645A" w:rsidRDefault="00BF645A" w:rsidP="00BF645A">
      <w:r>
        <w:t>Please send me icons from “Icon_Path”</w:t>
      </w:r>
    </w:p>
    <w:p w:rsidR="00BF645A" w:rsidRDefault="00BF645A" w:rsidP="00BF645A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21" w:name="_Toc447320741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As soon as both addresses are available quotation n</w:t>
      </w:r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eeds to requested and displayed</w:t>
      </w:r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21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BF645A" w:rsidRDefault="00BF645A" w:rsidP="00BF645A">
      <w:pPr>
        <w:pStyle w:val="Heading2"/>
      </w:pPr>
      <w:bookmarkStart w:id="22" w:name="_Toc447320742"/>
      <w:r>
        <w:t>Status</w:t>
      </w:r>
      <w:bookmarkEnd w:id="22"/>
    </w:p>
    <w:p w:rsidR="00BF645A" w:rsidRDefault="00BF645A" w:rsidP="00BF645A">
      <w:r>
        <w:t>Complete</w:t>
      </w:r>
    </w:p>
    <w:p w:rsidR="00BF645A" w:rsidRDefault="00BF645A" w:rsidP="00BF645A">
      <w:pPr>
        <w:pStyle w:val="Heading2"/>
      </w:pPr>
      <w:bookmarkStart w:id="23" w:name="_Toc447320743"/>
      <w:r>
        <w:t>Result</w:t>
      </w:r>
      <w:bookmarkEnd w:id="23"/>
    </w:p>
    <w:p w:rsidR="00BF645A" w:rsidRDefault="00BF645A" w:rsidP="00BF645A">
      <w:pPr>
        <w:rPr>
          <w:noProof/>
          <w:lang w:eastAsia="en-US"/>
        </w:rPr>
      </w:pPr>
      <w:r w:rsidRPr="00BF645A">
        <w:rPr>
          <w:noProof/>
          <w:lang w:eastAsia="en-US"/>
        </w:rPr>
        <w:t xml:space="preserve">  </w:t>
      </w:r>
      <w:r w:rsidR="00190028">
        <w:rPr>
          <w:noProof/>
          <w:lang w:eastAsia="en-US"/>
        </w:rPr>
        <w:drawing>
          <wp:inline distT="0" distB="0" distL="0" distR="0" wp14:anchorId="72B73A26" wp14:editId="1E6D8B35">
            <wp:extent cx="2306863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8" w:rsidRDefault="00190028" w:rsidP="00BF645A">
      <w:r w:rsidRPr="00190028">
        <w:t>Quotation: {"bags":2,"bookingdate":"2016-04-02 12:13:59","childseat":false,"custid":0,"doff":"J J L Supplies,  , LONDON E14 1FX","doffLat":51.513197,"doffLong":-0.028302,"droppostcode":"E14 1FX","executive":false,"note":null,"paq":4,"petfriendly":false,"pick":"L C L B, 62 London Road, MORDEN SM4 5DR","pickLat":51.40266,"pickLong":-0.194086,"pickpostcode":"SM4 5DR","returndate":null,"rtnType":null,"via":null,"viaLat":null,"viaLong":null,"viapostcode":null}</w:t>
      </w:r>
    </w:p>
    <w:p w:rsidR="00190028" w:rsidRDefault="00190028" w:rsidP="00BF645A">
      <w:r>
        <w:lastRenderedPageBreak/>
        <w:t>R</w:t>
      </w:r>
      <w:r w:rsidRPr="00190028">
        <w:t>esponse_quotation: {"RoutePath":[],"AdditionalInfo":"4/1/2016 5:11:48 PM: String parsed.\r\n4/1/2016 5:11:48 PM: Checking Fixed Price.\r\n4/1/2016 5:11:48 PM: Veh Type.1\r\n4/1/2016 5:11:48 PM: Checking surcharge.\r\n4/1/2016 5:11:48 PM: Calculating route distance.\r\n4/1/2016 5:11:48 PM: Calculating fare.\r\n4/1/2016 5:11:49 PM: Returning result.\r\n","code":1,"message":"success","vehTypeID":1,"rtn_routedistance":0.0,"routedistance":12.61694205356,"rtn_traveltime":0.0,"traveltime":25.0,"vehType":"Saloon","totalfare":"30.4","fare":"30.4","returnfare":null,"viaLat":0.0,"viaLong":0.0,"doLat":0.0,"doLong":0.0,"pkLat":0.0,"pkLong":0.0,"bookingRef":null,"InServiceArea":true}</w:t>
      </w:r>
    </w:p>
    <w:p w:rsidR="00BF645A" w:rsidRDefault="00BF645A" w:rsidP="00BF645A">
      <w:pPr>
        <w:pStyle w:val="Heading2"/>
      </w:pPr>
      <w:bookmarkStart w:id="24" w:name="_Toc447320744"/>
      <w:r>
        <w:t>Issues</w:t>
      </w:r>
      <w:bookmarkEnd w:id="24"/>
    </w:p>
    <w:p w:rsidR="00BF645A" w:rsidRDefault="00190028" w:rsidP="00BF645A">
      <w:r>
        <w:t>Nothing much</w:t>
      </w:r>
    </w:p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BF645A"/>
    <w:p w:rsidR="00190028" w:rsidRDefault="00190028" w:rsidP="00190028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25" w:name="_Toc447320745"/>
      <w:r w:rsidRPr="00190028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lastRenderedPageBreak/>
        <w:t>The quotation needs to be invalidated as soon as any of the address changes</w:t>
      </w:r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25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190028" w:rsidRDefault="00190028" w:rsidP="00190028">
      <w:pPr>
        <w:pStyle w:val="Heading2"/>
      </w:pPr>
      <w:bookmarkStart w:id="26" w:name="_Toc447320746"/>
      <w:r>
        <w:t>Status</w:t>
      </w:r>
      <w:bookmarkEnd w:id="26"/>
    </w:p>
    <w:p w:rsidR="00190028" w:rsidRDefault="00190028" w:rsidP="00190028">
      <w:r>
        <w:t>Complete</w:t>
      </w:r>
    </w:p>
    <w:p w:rsidR="00190028" w:rsidRDefault="00190028" w:rsidP="00190028">
      <w:pPr>
        <w:pStyle w:val="Heading2"/>
      </w:pPr>
      <w:bookmarkStart w:id="27" w:name="_Toc447320747"/>
      <w:r>
        <w:t>Result</w:t>
      </w:r>
      <w:bookmarkEnd w:id="27"/>
    </w:p>
    <w:p w:rsidR="00190028" w:rsidRDefault="00190028" w:rsidP="00190028">
      <w:pPr>
        <w:rPr>
          <w:noProof/>
          <w:lang w:eastAsia="en-US"/>
        </w:rPr>
      </w:pPr>
      <w:r w:rsidRPr="00BF645A"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7151C829" wp14:editId="0D30C6CA">
            <wp:extent cx="2306863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028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330D82F1" wp14:editId="5D538456">
            <wp:extent cx="2306863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8" w:rsidRDefault="00190028" w:rsidP="00190028">
      <w:r w:rsidRPr="00190028">
        <w:t xml:space="preserve">Quotation: </w:t>
      </w:r>
      <w:r w:rsidRPr="00190028">
        <w:t>{"bags":2,"bookingdate":"2016-04-02 12:13:59","childseat":true,"custid":0,"doff":"J J L Supplies,  , LONDON E14 1FX","doffLat":51.513197,"doffLong":-0.028302,"droppostcode":"E14 1FX","executive":false,"note":null,"paq":4,"petfriendly":true,"pick":"L C L B, 62 London Road, MORDEN SM4 5DR","pickLat":51.40266,"pickLong":-0.194086,"pickpostcode":"SM4 5DR","returndate":null,"rtnType":null,"via":null,"viaLat":null,"viaLong":null,"viapostcode":null}</w:t>
      </w:r>
    </w:p>
    <w:p w:rsidR="00190028" w:rsidRDefault="00190028" w:rsidP="00190028">
      <w:r>
        <w:lastRenderedPageBreak/>
        <w:t>R</w:t>
      </w:r>
      <w:r w:rsidRPr="00190028">
        <w:t xml:space="preserve">esponse_quotation: </w:t>
      </w:r>
      <w:r w:rsidRPr="00190028">
        <w:t>{vehTypeID=1, rtn_routedistance=0, routedistance=12.61694205356, rtn_traveltime=0, traveltime=25.0, vehType='Saloon', totalfare='30.4', fare='30.4', returnfare='null', viaLat=0.0, viaLong=0.0, doLat=0.0, doLong=0.0, pkLat=0.0, pkLong=0.0, bookingRef='null', InServiceArea=true}</w:t>
      </w:r>
    </w:p>
    <w:p w:rsidR="00190028" w:rsidRDefault="00190028" w:rsidP="00190028">
      <w:pPr>
        <w:pStyle w:val="Heading2"/>
      </w:pPr>
      <w:bookmarkStart w:id="28" w:name="_Toc447320748"/>
      <w:r>
        <w:t>Issues</w:t>
      </w:r>
      <w:bookmarkEnd w:id="28"/>
    </w:p>
    <w:p w:rsidR="00190028" w:rsidRDefault="00190028" w:rsidP="00190028">
      <w:r>
        <w:t>Nothing much</w:t>
      </w:r>
    </w:p>
    <w:p w:rsidR="00190028" w:rsidRDefault="00190028" w:rsidP="00190028"/>
    <w:p w:rsidR="00190028" w:rsidRDefault="00190028" w:rsidP="00190028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29" w:name="_Toc447320749"/>
      <w:r w:rsidRPr="00190028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If the customer clicks the ‘+’ button next to the dropoff address then a new textbox needs to be appended below it. It will be called ‘via address’</w:t>
      </w:r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29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190028" w:rsidRDefault="00190028" w:rsidP="00190028">
      <w:pPr>
        <w:pStyle w:val="Heading2"/>
      </w:pPr>
      <w:bookmarkStart w:id="30" w:name="_Toc447320750"/>
      <w:r>
        <w:t>Status</w:t>
      </w:r>
      <w:bookmarkEnd w:id="30"/>
    </w:p>
    <w:p w:rsidR="00190028" w:rsidRDefault="00190028" w:rsidP="00190028">
      <w:r>
        <w:t>Complete</w:t>
      </w:r>
    </w:p>
    <w:p w:rsidR="00190028" w:rsidRDefault="00190028" w:rsidP="00190028">
      <w:pPr>
        <w:pStyle w:val="Heading2"/>
      </w:pPr>
      <w:bookmarkStart w:id="31" w:name="_Toc447320751"/>
      <w:r>
        <w:lastRenderedPageBreak/>
        <w:t>Result</w:t>
      </w:r>
      <w:bookmarkEnd w:id="31"/>
    </w:p>
    <w:p w:rsidR="00190028" w:rsidRDefault="00190028" w:rsidP="00190028">
      <w:pPr>
        <w:rPr>
          <w:noProof/>
          <w:lang w:eastAsia="en-US"/>
        </w:rPr>
      </w:pPr>
      <w:r w:rsidRPr="00BF645A">
        <w:rPr>
          <w:noProof/>
          <w:lang w:eastAsia="en-US"/>
        </w:rPr>
        <w:t xml:space="preserve">  </w:t>
      </w:r>
      <w:r w:rsidRPr="00190028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68679BF6" wp14:editId="51CFA5E9">
            <wp:extent cx="2306863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8" w:rsidRDefault="00190028" w:rsidP="00190028">
      <w:pPr>
        <w:pStyle w:val="Heading2"/>
      </w:pPr>
      <w:bookmarkStart w:id="32" w:name="_Toc447320752"/>
      <w:r>
        <w:t>Issues</w:t>
      </w:r>
      <w:bookmarkEnd w:id="32"/>
    </w:p>
    <w:p w:rsidR="00190028" w:rsidRDefault="00190028" w:rsidP="00190028">
      <w:r>
        <w:t>Wrong icon. Please send me to fix it.</w:t>
      </w:r>
    </w:p>
    <w:p w:rsidR="00190028" w:rsidRDefault="00190028" w:rsidP="00190028"/>
    <w:p w:rsidR="00190028" w:rsidRDefault="00190028" w:rsidP="00190028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33" w:name="_Toc447320753"/>
      <w:r w:rsidRPr="00190028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With any address/datetime changes the quotation needs to be recalled</w:t>
      </w:r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33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190028" w:rsidRDefault="00190028" w:rsidP="00190028">
      <w:pPr>
        <w:pStyle w:val="Heading2"/>
      </w:pPr>
      <w:bookmarkStart w:id="34" w:name="_Toc447320754"/>
      <w:r>
        <w:t>Status</w:t>
      </w:r>
      <w:bookmarkEnd w:id="34"/>
    </w:p>
    <w:p w:rsidR="00190028" w:rsidRDefault="00190028" w:rsidP="00190028">
      <w:r>
        <w:t>Complete</w:t>
      </w:r>
    </w:p>
    <w:p w:rsidR="00190028" w:rsidRDefault="00190028" w:rsidP="00190028">
      <w:pPr>
        <w:pStyle w:val="Heading2"/>
      </w:pPr>
      <w:bookmarkStart w:id="35" w:name="_Toc447320755"/>
      <w:r>
        <w:lastRenderedPageBreak/>
        <w:t>Result</w:t>
      </w:r>
      <w:bookmarkEnd w:id="35"/>
    </w:p>
    <w:p w:rsidR="00190028" w:rsidRDefault="00190028" w:rsidP="00190028">
      <w:pPr>
        <w:rPr>
          <w:noProof/>
          <w:lang w:eastAsia="en-US"/>
        </w:rPr>
      </w:pPr>
      <w:r w:rsidRPr="00BF645A">
        <w:rPr>
          <w:noProof/>
          <w:lang w:eastAsia="en-US"/>
        </w:rPr>
        <w:t xml:space="preserve">  </w:t>
      </w:r>
      <w:r w:rsidRPr="00190028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1C2C1EFA" wp14:editId="63AD122B">
            <wp:extent cx="2306863" cy="457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69" w:rsidRPr="00761469">
        <w:rPr>
          <w:noProof/>
          <w:lang w:eastAsia="en-US"/>
        </w:rPr>
        <w:t xml:space="preserve"> </w:t>
      </w:r>
      <w:r w:rsidR="00761469">
        <w:rPr>
          <w:noProof/>
          <w:lang w:eastAsia="en-US"/>
        </w:rPr>
        <w:drawing>
          <wp:inline distT="0" distB="0" distL="0" distR="0" wp14:anchorId="392B1E19" wp14:editId="162A7284">
            <wp:extent cx="2306863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69" w:rsidRDefault="00761469" w:rsidP="00761469">
      <w:r w:rsidRPr="00190028">
        <w:t xml:space="preserve">Quotation: </w:t>
      </w:r>
      <w:r w:rsidRPr="00761469">
        <w:t>{"bags":2,"bookingdate":"2016-04-02 12:24:05","childseat":true,"custid":0,"doff":"J J L Supplies,  , LONDON E14 1FX","doffLat":51.513197,"doffLong":-0.028302,"droppostcode":"E14 1FX","executive":false,"note":null,"paq":4,"petfriendly":true,"pick":"A B B Ltd,  , LONDON E1W 9FZ","pickLat":51.519026,"pickLong":-0.058075,"pickpostcode":"E1W 9FZ","returndate":null,"rtnType":null,"via":null,"viaLat":null,"viaLong":null,"viapostcode":null}</w:t>
      </w:r>
    </w:p>
    <w:p w:rsidR="00761469" w:rsidRDefault="00761469" w:rsidP="00761469">
      <w:r>
        <w:t>R</w:t>
      </w:r>
      <w:r w:rsidRPr="00190028">
        <w:t xml:space="preserve">esponse_quotation: </w:t>
      </w:r>
      <w:r w:rsidRPr="00761469">
        <w:t>{vehTypeID=1, rtn_routedistance=0, routedistance=1.67148850648, rtn_traveltime=0, traveltime=3.0, vehType='Saloon', totalfare='5.8', fare='5.8', returnfare='null', viaLat=0.0, viaLong=0.0, doLat=0.0, doLong=0.0, pkLat=0.0, pkLong=0.0, bookingRef='null', InServiceArea=true}</w:t>
      </w:r>
    </w:p>
    <w:p w:rsidR="00761469" w:rsidRDefault="00761469" w:rsidP="00190028">
      <w:pPr>
        <w:rPr>
          <w:noProof/>
          <w:lang w:eastAsia="en-US"/>
        </w:rPr>
      </w:pPr>
    </w:p>
    <w:p w:rsidR="00190028" w:rsidRDefault="00190028" w:rsidP="00190028">
      <w:pPr>
        <w:pStyle w:val="Heading2"/>
      </w:pPr>
      <w:bookmarkStart w:id="36" w:name="_Toc447320756"/>
      <w:r>
        <w:lastRenderedPageBreak/>
        <w:t>Issues</w:t>
      </w:r>
      <w:bookmarkEnd w:id="36"/>
    </w:p>
    <w:p w:rsidR="00190028" w:rsidRDefault="00761469" w:rsidP="00190028">
      <w:r>
        <w:t>Nothing much.</w:t>
      </w:r>
    </w:p>
    <w:p w:rsidR="00190028" w:rsidRDefault="00190028" w:rsidP="00190028"/>
    <w:p w:rsidR="00761469" w:rsidRDefault="00761469" w:rsidP="00761469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</w:pPr>
      <w:bookmarkStart w:id="37" w:name="_Toc447320757"/>
      <w:r w:rsidRPr="00761469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On ‘confirm booking’ button click the app crashes</w:t>
      </w:r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>.</w:t>
      </w:r>
      <w:bookmarkEnd w:id="37"/>
      <w:r w:rsidRPr="00BF645A">
        <w:rPr>
          <w:rFonts w:asciiTheme="minorHAnsi" w:eastAsiaTheme="minorHAnsi" w:hAnsiTheme="minorHAnsi" w:cstheme="minorBidi"/>
          <w:caps w:val="0"/>
          <w:color w:val="595959" w:themeColor="text1" w:themeTint="A6"/>
          <w:sz w:val="36"/>
          <w14:ligatures w14:val="none"/>
        </w:rPr>
        <w:t xml:space="preserve"> </w:t>
      </w:r>
    </w:p>
    <w:p w:rsidR="00761469" w:rsidRDefault="00761469" w:rsidP="00761469">
      <w:pPr>
        <w:pStyle w:val="Heading2"/>
      </w:pPr>
      <w:bookmarkStart w:id="38" w:name="_Toc447320758"/>
      <w:r>
        <w:t>Status</w:t>
      </w:r>
      <w:bookmarkEnd w:id="38"/>
    </w:p>
    <w:p w:rsidR="00761469" w:rsidRDefault="00761469" w:rsidP="00761469">
      <w:r>
        <w:t>Complete</w:t>
      </w:r>
    </w:p>
    <w:p w:rsidR="00761469" w:rsidRDefault="00761469" w:rsidP="00761469">
      <w:pPr>
        <w:pStyle w:val="Heading2"/>
      </w:pPr>
      <w:bookmarkStart w:id="39" w:name="_Toc447320759"/>
      <w:r>
        <w:t>Result</w:t>
      </w:r>
      <w:bookmarkEnd w:id="39"/>
    </w:p>
    <w:p w:rsidR="00761469" w:rsidRDefault="00761469" w:rsidP="00761469">
      <w:pPr>
        <w:rPr>
          <w:noProof/>
          <w:lang w:eastAsia="en-US"/>
        </w:rPr>
      </w:pPr>
      <w:r w:rsidRPr="00BF645A">
        <w:rPr>
          <w:noProof/>
          <w:lang w:eastAsia="en-US"/>
        </w:rPr>
        <w:t xml:space="preserve">  </w:t>
      </w:r>
      <w:r w:rsidRPr="00190028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161EF248" wp14:editId="0DC47714">
            <wp:extent cx="2306863" cy="457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69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2BF3DAD7" wp14:editId="0B38C586">
            <wp:extent cx="2306863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8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69" w:rsidRDefault="00761469" w:rsidP="00761469">
      <w:pPr>
        <w:rPr>
          <w:noProof/>
          <w:lang w:eastAsia="en-US"/>
        </w:rPr>
      </w:pPr>
    </w:p>
    <w:p w:rsidR="00761469" w:rsidRDefault="00761469" w:rsidP="00761469">
      <w:pPr>
        <w:pStyle w:val="Heading2"/>
      </w:pPr>
      <w:bookmarkStart w:id="40" w:name="_Toc447320760"/>
      <w:r>
        <w:lastRenderedPageBreak/>
        <w:t>Issues</w:t>
      </w:r>
      <w:bookmarkEnd w:id="40"/>
    </w:p>
    <w:p w:rsidR="00D01B67" w:rsidRDefault="00761469" w:rsidP="00AB006B">
      <w:r>
        <w:t>Icons</w:t>
      </w:r>
    </w:p>
    <w:sectPr w:rsidR="00D01B67">
      <w:headerReference w:type="default" r:id="rId24"/>
      <w:footerReference w:type="default" r:id="rId25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438" w:rsidRDefault="00477438">
      <w:pPr>
        <w:spacing w:after="0" w:line="240" w:lineRule="auto"/>
      </w:pPr>
      <w:r>
        <w:separator/>
      </w:r>
    </w:p>
  </w:endnote>
  <w:endnote w:type="continuationSeparator" w:id="0">
    <w:p w:rsidR="00477438" w:rsidRDefault="00477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583F71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AB006B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438" w:rsidRDefault="00477438">
      <w:pPr>
        <w:spacing w:after="0" w:line="240" w:lineRule="auto"/>
      </w:pPr>
      <w:r>
        <w:separator/>
      </w:r>
    </w:p>
  </w:footnote>
  <w:footnote w:type="continuationSeparator" w:id="0">
    <w:p w:rsidR="00477438" w:rsidRDefault="00477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583F71">
    <w:pPr>
      <w:pStyle w:val="HeaderShaded"/>
      <w:tabs>
        <w:tab w:val="left" w:pos="5032"/>
      </w:tabs>
    </w:pPr>
    <w:r>
      <w:t>Table of Contents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C07E4D">
    <w:pPr>
      <w:pStyle w:val="HeaderShaded"/>
    </w:pPr>
    <w:r>
      <w:t>The requirement</w:t>
    </w:r>
    <w:r w:rsidR="00AB006B">
      <w:t xml:space="preserve"> And Result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>
    <w:nsid w:val="03B32190"/>
    <w:multiLevelType w:val="multilevel"/>
    <w:tmpl w:val="9CA4ABB8"/>
    <w:numStyleLink w:val="AnnualReport"/>
  </w:abstractNum>
  <w:abstractNum w:abstractNumId="11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5"/>
  </w:num>
  <w:num w:numId="17">
    <w:abstractNumId w:val="11"/>
  </w:num>
  <w:num w:numId="18">
    <w:abstractNumId w:val="10"/>
  </w:num>
  <w:num w:numId="19">
    <w:abstractNumId w:val="14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DE"/>
    <w:rsid w:val="000171DE"/>
    <w:rsid w:val="00190028"/>
    <w:rsid w:val="001E71B8"/>
    <w:rsid w:val="00477438"/>
    <w:rsid w:val="00583F71"/>
    <w:rsid w:val="00761469"/>
    <w:rsid w:val="00AB006B"/>
    <w:rsid w:val="00B6703C"/>
    <w:rsid w:val="00BF645A"/>
    <w:rsid w:val="00C07E4D"/>
    <w:rsid w:val="00D0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5042460D-4A2A-414A-84C3-223F4B489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Atravesar\Weekly_Report_4_1_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18612F4AAD14A95B92B5D3E1AC6B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936B9-245B-45C7-8F05-A652D01712A3}"/>
      </w:docPartPr>
      <w:docPartBody>
        <w:p w:rsidR="00000000" w:rsidRDefault="00C668AB">
          <w:pPr>
            <w:pStyle w:val="918612F4AAD14A95B92B5D3E1AC6BA8D"/>
          </w:pPr>
          <w:r>
            <w:t>Annual Report</w:t>
          </w:r>
        </w:p>
      </w:docPartBody>
    </w:docPart>
    <w:docPart>
      <w:docPartPr>
        <w:name w:val="3871E993E4E9480EA32268EDD89339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A5CD-C68E-41B7-B2F6-612992059B83}"/>
      </w:docPartPr>
      <w:docPartBody>
        <w:p w:rsidR="00000000" w:rsidRDefault="00C668AB">
          <w:pPr>
            <w:pStyle w:val="3871E993E4E9480EA32268EDD89339E6"/>
          </w:pPr>
          <w:r>
            <w:t>[Year]</w:t>
          </w:r>
        </w:p>
      </w:docPartBody>
    </w:docPart>
    <w:docPart>
      <w:docPartPr>
        <w:name w:val="B09036AD631A4A6B979EC6FFD903F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44326-90A9-4D8D-B255-67A7FB719BDE}"/>
      </w:docPartPr>
      <w:docPartBody>
        <w:p w:rsidR="00000000" w:rsidRDefault="00C668AB">
          <w:pPr>
            <w:pStyle w:val="B09036AD631A4A6B979EC6FFD903F7BE"/>
          </w:pPr>
          <w:r>
            <w:t xml:space="preserve">[You can add an abstract or other key statement here. An abstract is typically a short summary of </w:t>
          </w:r>
          <w:r>
            <w:t>the document content.]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8AB"/>
    <w:rsid w:val="00C6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4362BD3AC74282AE9DA79110A94C4A">
    <w:name w:val="9E4362BD3AC74282AE9DA79110A94C4A"/>
  </w:style>
  <w:style w:type="paragraph" w:customStyle="1" w:styleId="BF0ECC85370642BC96EC9EFCA9B7B21E">
    <w:name w:val="BF0ECC85370642BC96EC9EFCA9B7B21E"/>
  </w:style>
  <w:style w:type="paragraph" w:customStyle="1" w:styleId="D64C9EE266AA4839ACAC0422024C7F85">
    <w:name w:val="D64C9EE266AA4839ACAC0422024C7F85"/>
  </w:style>
  <w:style w:type="paragraph" w:customStyle="1" w:styleId="4958D0A946E34EF6996EF7E2F997D386">
    <w:name w:val="4958D0A946E34EF6996EF7E2F997D386"/>
  </w:style>
  <w:style w:type="paragraph" w:customStyle="1" w:styleId="7B29BB6A9CC04760952B4865A16E8754">
    <w:name w:val="7B29BB6A9CC04760952B4865A16E8754"/>
  </w:style>
  <w:style w:type="paragraph" w:customStyle="1" w:styleId="00EBC103B8804D10ACA071F32CC8DEF2">
    <w:name w:val="00EBC103B8804D10ACA071F32CC8DEF2"/>
  </w:style>
  <w:style w:type="paragraph" w:customStyle="1" w:styleId="A4EE960E237E4C87BF3F09FEC400B870">
    <w:name w:val="A4EE960E237E4C87BF3F09FEC400B870"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</w:rPr>
  </w:style>
  <w:style w:type="paragraph" w:customStyle="1" w:styleId="FEB7129444594FA08795B4F3AECF6003">
    <w:name w:val="FEB7129444594FA08795B4F3AECF6003"/>
  </w:style>
  <w:style w:type="paragraph" w:customStyle="1" w:styleId="B456BDC3CFA64577B34D977671A4957F">
    <w:name w:val="B456BDC3CFA64577B34D977671A4957F"/>
  </w:style>
  <w:style w:type="paragraph" w:customStyle="1" w:styleId="F517E36F830A45878A4187DF54C11FA4">
    <w:name w:val="F517E36F830A45878A4187DF54C11FA4"/>
  </w:style>
  <w:style w:type="paragraph" w:customStyle="1" w:styleId="6FD88B243B1C45C5AFB37124921C22FE">
    <w:name w:val="6FD88B243B1C45C5AFB37124921C22FE"/>
  </w:style>
  <w:style w:type="paragraph" w:customStyle="1" w:styleId="67C2B77FFA94484F9A9335B71B03EA44">
    <w:name w:val="67C2B77FFA94484F9A9335B71B03EA44"/>
  </w:style>
  <w:style w:type="paragraph" w:customStyle="1" w:styleId="B30E94C3D1CD43C88BBAC96D830C92A2">
    <w:name w:val="B30E94C3D1CD43C88BBAC96D830C92A2"/>
  </w:style>
  <w:style w:type="paragraph" w:customStyle="1" w:styleId="F389F7AAB3254C7AB0683404DF4FC4B9">
    <w:name w:val="F389F7AAB3254C7AB0683404DF4FC4B9"/>
  </w:style>
  <w:style w:type="paragraph" w:customStyle="1" w:styleId="F904D18CA4FA4841B17011974C73F79A">
    <w:name w:val="F904D18CA4FA4841B17011974C73F79A"/>
  </w:style>
  <w:style w:type="paragraph" w:customStyle="1" w:styleId="EF9B189D9FE14364A1CBE21421F0CF23">
    <w:name w:val="EF9B189D9FE14364A1CBE21421F0CF23"/>
  </w:style>
  <w:style w:type="paragraph" w:customStyle="1" w:styleId="0BDF2639E60642CA874D7D8BB462938E">
    <w:name w:val="0BDF2639E60642CA874D7D8BB462938E"/>
  </w:style>
  <w:style w:type="paragraph" w:customStyle="1" w:styleId="96421BC36E8948449353E7EBF89ED1BF">
    <w:name w:val="96421BC36E8948449353E7EBF89ED1BF"/>
  </w:style>
  <w:style w:type="paragraph" w:customStyle="1" w:styleId="04C6020A122347CB885577CBBFDD1658">
    <w:name w:val="04C6020A122347CB885577CBBFDD1658"/>
  </w:style>
  <w:style w:type="paragraph" w:customStyle="1" w:styleId="B531347BBD7D407192F5CA10488948C7">
    <w:name w:val="B531347BBD7D407192F5CA10488948C7"/>
  </w:style>
  <w:style w:type="paragraph" w:customStyle="1" w:styleId="D07BB95D90094B99B8E430991EAB94F9">
    <w:name w:val="D07BB95D90094B99B8E430991EAB94F9"/>
  </w:style>
  <w:style w:type="paragraph" w:customStyle="1" w:styleId="CCAE9B9995BF441B872AC6D7F2B51588">
    <w:name w:val="CCAE9B9995BF441B872AC6D7F2B51588"/>
  </w:style>
  <w:style w:type="paragraph" w:customStyle="1" w:styleId="688308E41F9C4AD0B4281765FBDE3712">
    <w:name w:val="688308E41F9C4AD0B4281765FBDE3712"/>
  </w:style>
  <w:style w:type="paragraph" w:customStyle="1" w:styleId="D6FFC51D65B343889BAA2F3F6388FCF5">
    <w:name w:val="D6FFC51D65B343889BAA2F3F6388FCF5"/>
  </w:style>
  <w:style w:type="paragraph" w:customStyle="1" w:styleId="918612F4AAD14A95B92B5D3E1AC6BA8D">
    <w:name w:val="918612F4AAD14A95B92B5D3E1AC6BA8D"/>
  </w:style>
  <w:style w:type="paragraph" w:customStyle="1" w:styleId="3871E993E4E9480EA32268EDD89339E6">
    <w:name w:val="3871E993E4E9480EA32268EDD89339E6"/>
  </w:style>
  <w:style w:type="paragraph" w:customStyle="1" w:styleId="B09036AD631A4A6B979EC6FFD903F7BE">
    <w:name w:val="B09036AD631A4A6B979EC6FFD903F7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2016-04-01T00:00:00</PublishDate>
  <Abstract>This is weekly report for the “ZETA – X” project from Atraversa company.</Abstract>
  <CompanyAddress>7 Forthgill Close, London E13 0LI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AB97DE-7C71-4533-96FA-5DADA06BFD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907A3BE3-6A74-4DC6-AE9D-A7EC703E7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Weekly_Report_4_1_2016</Template>
  <TotalTime>65</TotalTime>
  <Pages>17</Pages>
  <Words>1208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Atraversa</Company>
  <LinksUpToDate>false</LinksUpToDate>
  <CharactersWithSpaces>8078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Report</dc:title>
  <dc:creator>PHU QUY</dc:creator>
  <cp:keywords>http:/atravesar.co.uk</cp:keywords>
  <cp:lastModifiedBy>PHU QUY</cp:lastModifiedBy>
  <cp:revision>1</cp:revision>
  <cp:lastPrinted>2011-08-05T20:35:00Z</cp:lastPrinted>
  <dcterms:created xsi:type="dcterms:W3CDTF">2016-04-01T16:30:00Z</dcterms:created>
  <dcterms:modified xsi:type="dcterms:W3CDTF">2016-04-01T17:39:00Z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